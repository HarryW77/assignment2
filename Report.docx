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152897" w:rsidRPr="00266084" w:rsidRDefault="00152897" w:rsidP="00266084">
                                  <w:pPr>
                                    <w:pStyle w:val="Title"/>
                                    <w:rPr>
                                      <w:sz w:val="48"/>
                                      <w:szCs w:val="48"/>
                                    </w:rPr>
                                  </w:pPr>
                                  <w:r w:rsidRPr="00266084">
                                    <w:rPr>
                                      <w:sz w:val="48"/>
                                      <w:szCs w:val="48"/>
                                    </w:rPr>
                                    <w:t>Introduction to Information Technology</w:t>
                                  </w:r>
                                </w:p>
                                <w:p w14:paraId="7D099240" w14:textId="77777777" w:rsidR="00152897" w:rsidRDefault="00152897" w:rsidP="00266084">
                                  <w:pPr>
                                    <w:pStyle w:val="Title"/>
                                    <w:rPr>
                                      <w:sz w:val="48"/>
                                      <w:szCs w:val="48"/>
                                    </w:rPr>
                                  </w:pPr>
                                  <w:r>
                                    <w:rPr>
                                      <w:sz w:val="48"/>
                                      <w:szCs w:val="48"/>
                                    </w:rPr>
                                    <w:t>COSC2196</w:t>
                                  </w:r>
                                </w:p>
                                <w:p w14:paraId="3365D26B" w14:textId="5156766A" w:rsidR="00152897" w:rsidRPr="00266084" w:rsidRDefault="00152897"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152897" w:rsidRPr="00266084" w:rsidRDefault="00152897" w:rsidP="00266084">
                            <w:pPr>
                              <w:pStyle w:val="Title"/>
                              <w:rPr>
                                <w:sz w:val="48"/>
                                <w:szCs w:val="48"/>
                              </w:rPr>
                            </w:pPr>
                            <w:r w:rsidRPr="00266084">
                              <w:rPr>
                                <w:sz w:val="48"/>
                                <w:szCs w:val="48"/>
                              </w:rPr>
                              <w:t>Introduction to Information Technology</w:t>
                            </w:r>
                          </w:p>
                          <w:p w14:paraId="7D099240" w14:textId="77777777" w:rsidR="00152897" w:rsidRDefault="00152897" w:rsidP="00266084">
                            <w:pPr>
                              <w:pStyle w:val="Title"/>
                              <w:rPr>
                                <w:sz w:val="48"/>
                                <w:szCs w:val="48"/>
                              </w:rPr>
                            </w:pPr>
                            <w:r>
                              <w:rPr>
                                <w:sz w:val="48"/>
                                <w:szCs w:val="48"/>
                              </w:rPr>
                              <w:t>COSC2196</w:t>
                            </w:r>
                          </w:p>
                          <w:p w14:paraId="3365D26B" w14:textId="5156766A" w:rsidR="00152897" w:rsidRPr="00266084" w:rsidRDefault="00152897"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End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3416AB8B" w14:textId="7E434723" w:rsidR="00FC77F1"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824875" w:history="1">
            <w:r w:rsidR="00FC77F1" w:rsidRPr="00EE327B">
              <w:rPr>
                <w:rStyle w:val="Hyperlink"/>
                <w:noProof/>
              </w:rPr>
              <w:t>Welcome to Group Fourteen</w:t>
            </w:r>
            <w:r w:rsidR="00FC77F1">
              <w:rPr>
                <w:noProof/>
                <w:webHidden/>
              </w:rPr>
              <w:tab/>
            </w:r>
            <w:r w:rsidR="00FC77F1">
              <w:rPr>
                <w:noProof/>
                <w:webHidden/>
              </w:rPr>
              <w:fldChar w:fldCharType="begin"/>
            </w:r>
            <w:r w:rsidR="00FC77F1">
              <w:rPr>
                <w:noProof/>
                <w:webHidden/>
              </w:rPr>
              <w:instrText xml:space="preserve"> PAGEREF _Toc5824875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64BFC5C4" w14:textId="2D629614" w:rsidR="00FC77F1" w:rsidRDefault="002A0523">
          <w:pPr>
            <w:pStyle w:val="TOC2"/>
            <w:tabs>
              <w:tab w:val="right" w:leader="dot" w:pos="9594"/>
            </w:tabs>
            <w:rPr>
              <w:noProof/>
              <w:color w:val="auto"/>
              <w:sz w:val="22"/>
              <w:lang w:val="en-AU" w:eastAsia="en-AU"/>
            </w:rPr>
          </w:pPr>
          <w:hyperlink w:anchor="_Toc5824876" w:history="1">
            <w:r w:rsidR="00FC77F1" w:rsidRPr="00EE327B">
              <w:rPr>
                <w:rStyle w:val="Hyperlink"/>
                <w:noProof/>
              </w:rPr>
              <w:t>Who are we?</w:t>
            </w:r>
            <w:r w:rsidR="00FC77F1">
              <w:rPr>
                <w:noProof/>
                <w:webHidden/>
              </w:rPr>
              <w:tab/>
            </w:r>
            <w:r w:rsidR="00FC77F1">
              <w:rPr>
                <w:noProof/>
                <w:webHidden/>
              </w:rPr>
              <w:fldChar w:fldCharType="begin"/>
            </w:r>
            <w:r w:rsidR="00FC77F1">
              <w:rPr>
                <w:noProof/>
                <w:webHidden/>
              </w:rPr>
              <w:instrText xml:space="preserve"> PAGEREF _Toc5824876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2C12DAFA" w14:textId="6ED14C3C" w:rsidR="00FC77F1" w:rsidRDefault="002A0523">
          <w:pPr>
            <w:pStyle w:val="TOC2"/>
            <w:tabs>
              <w:tab w:val="right" w:leader="dot" w:pos="9594"/>
            </w:tabs>
            <w:rPr>
              <w:noProof/>
              <w:color w:val="auto"/>
              <w:sz w:val="22"/>
              <w:lang w:val="en-AU" w:eastAsia="en-AU"/>
            </w:rPr>
          </w:pPr>
          <w:hyperlink w:anchor="_Toc5824877" w:history="1">
            <w:r w:rsidR="00FC77F1" w:rsidRPr="00EE327B">
              <w:rPr>
                <w:rStyle w:val="Hyperlink"/>
                <w:noProof/>
              </w:rPr>
              <w:t>Meet the team</w:t>
            </w:r>
            <w:r w:rsidR="00FC77F1">
              <w:rPr>
                <w:noProof/>
                <w:webHidden/>
              </w:rPr>
              <w:tab/>
            </w:r>
            <w:r w:rsidR="00FC77F1">
              <w:rPr>
                <w:noProof/>
                <w:webHidden/>
              </w:rPr>
              <w:fldChar w:fldCharType="begin"/>
            </w:r>
            <w:r w:rsidR="00FC77F1">
              <w:rPr>
                <w:noProof/>
                <w:webHidden/>
              </w:rPr>
              <w:instrText xml:space="preserve"> PAGEREF _Toc5824877 \h </w:instrText>
            </w:r>
            <w:r w:rsidR="00FC77F1">
              <w:rPr>
                <w:noProof/>
                <w:webHidden/>
              </w:rPr>
            </w:r>
            <w:r w:rsidR="00FC77F1">
              <w:rPr>
                <w:noProof/>
                <w:webHidden/>
              </w:rPr>
              <w:fldChar w:fldCharType="separate"/>
            </w:r>
            <w:r w:rsidR="00FC77F1">
              <w:rPr>
                <w:noProof/>
                <w:webHidden/>
              </w:rPr>
              <w:t>4</w:t>
            </w:r>
            <w:r w:rsidR="00FC77F1">
              <w:rPr>
                <w:noProof/>
                <w:webHidden/>
              </w:rPr>
              <w:fldChar w:fldCharType="end"/>
            </w:r>
          </w:hyperlink>
        </w:p>
        <w:p w14:paraId="6A677C70" w14:textId="5D14ADE3" w:rsidR="00FC77F1" w:rsidRDefault="002A0523">
          <w:pPr>
            <w:pStyle w:val="TOC2"/>
            <w:tabs>
              <w:tab w:val="right" w:leader="dot" w:pos="9594"/>
            </w:tabs>
            <w:rPr>
              <w:noProof/>
              <w:color w:val="auto"/>
              <w:sz w:val="22"/>
              <w:lang w:val="en-AU" w:eastAsia="en-AU"/>
            </w:rPr>
          </w:pPr>
          <w:hyperlink w:anchor="_Toc5824878" w:history="1">
            <w:r w:rsidR="00FC77F1" w:rsidRPr="00EE327B">
              <w:rPr>
                <w:rStyle w:val="Hyperlink"/>
                <w:noProof/>
              </w:rPr>
              <w:t>Team profile</w:t>
            </w:r>
            <w:r w:rsidR="00FC77F1">
              <w:rPr>
                <w:noProof/>
                <w:webHidden/>
              </w:rPr>
              <w:tab/>
            </w:r>
            <w:r w:rsidR="00FC77F1">
              <w:rPr>
                <w:noProof/>
                <w:webHidden/>
              </w:rPr>
              <w:fldChar w:fldCharType="begin"/>
            </w:r>
            <w:r w:rsidR="00FC77F1">
              <w:rPr>
                <w:noProof/>
                <w:webHidden/>
              </w:rPr>
              <w:instrText xml:space="preserve"> PAGEREF _Toc5824878 \h </w:instrText>
            </w:r>
            <w:r w:rsidR="00FC77F1">
              <w:rPr>
                <w:noProof/>
                <w:webHidden/>
              </w:rPr>
            </w:r>
            <w:r w:rsidR="00FC77F1">
              <w:rPr>
                <w:noProof/>
                <w:webHidden/>
              </w:rPr>
              <w:fldChar w:fldCharType="separate"/>
            </w:r>
            <w:r w:rsidR="00FC77F1">
              <w:rPr>
                <w:noProof/>
                <w:webHidden/>
              </w:rPr>
              <w:t>10</w:t>
            </w:r>
            <w:r w:rsidR="00FC77F1">
              <w:rPr>
                <w:noProof/>
                <w:webHidden/>
              </w:rPr>
              <w:fldChar w:fldCharType="end"/>
            </w:r>
          </w:hyperlink>
        </w:p>
        <w:p w14:paraId="1F1DC9CE" w14:textId="657F3061" w:rsidR="00FC77F1" w:rsidRDefault="002A0523">
          <w:pPr>
            <w:pStyle w:val="TOC2"/>
            <w:tabs>
              <w:tab w:val="right" w:leader="dot" w:pos="9594"/>
            </w:tabs>
            <w:rPr>
              <w:noProof/>
              <w:color w:val="auto"/>
              <w:sz w:val="22"/>
              <w:lang w:val="en-AU" w:eastAsia="en-AU"/>
            </w:rPr>
          </w:pPr>
          <w:hyperlink w:anchor="_Toc5824879" w:history="1">
            <w:r w:rsidR="00FC77F1" w:rsidRPr="00EE327B">
              <w:rPr>
                <w:rStyle w:val="Hyperlink"/>
                <w:noProof/>
              </w:rPr>
              <w:t>Tools</w:t>
            </w:r>
            <w:r w:rsidR="00FC77F1">
              <w:rPr>
                <w:noProof/>
                <w:webHidden/>
              </w:rPr>
              <w:tab/>
            </w:r>
            <w:r w:rsidR="00FC77F1">
              <w:rPr>
                <w:noProof/>
                <w:webHidden/>
              </w:rPr>
              <w:fldChar w:fldCharType="begin"/>
            </w:r>
            <w:r w:rsidR="00FC77F1">
              <w:rPr>
                <w:noProof/>
                <w:webHidden/>
              </w:rPr>
              <w:instrText xml:space="preserve"> PAGEREF _Toc5824879 \h </w:instrText>
            </w:r>
            <w:r w:rsidR="00FC77F1">
              <w:rPr>
                <w:noProof/>
                <w:webHidden/>
              </w:rPr>
            </w:r>
            <w:r w:rsidR="00FC77F1">
              <w:rPr>
                <w:noProof/>
                <w:webHidden/>
              </w:rPr>
              <w:fldChar w:fldCharType="separate"/>
            </w:r>
            <w:r w:rsidR="00FC77F1">
              <w:rPr>
                <w:noProof/>
                <w:webHidden/>
              </w:rPr>
              <w:t>13</w:t>
            </w:r>
            <w:r w:rsidR="00FC77F1">
              <w:rPr>
                <w:noProof/>
                <w:webHidden/>
              </w:rPr>
              <w:fldChar w:fldCharType="end"/>
            </w:r>
          </w:hyperlink>
        </w:p>
        <w:p w14:paraId="54D393A4" w14:textId="7FD4AC11" w:rsidR="00FC77F1" w:rsidRDefault="002A0523">
          <w:pPr>
            <w:pStyle w:val="TOC1"/>
            <w:tabs>
              <w:tab w:val="right" w:leader="dot" w:pos="9594"/>
            </w:tabs>
            <w:rPr>
              <w:b w:val="0"/>
              <w:noProof/>
              <w:color w:val="auto"/>
              <w:sz w:val="22"/>
              <w:lang w:val="en-AU" w:eastAsia="en-AU"/>
            </w:rPr>
          </w:pPr>
          <w:hyperlink w:anchor="_Toc5824880" w:history="1">
            <w:r w:rsidR="00FC77F1" w:rsidRPr="00EE327B">
              <w:rPr>
                <w:rStyle w:val="Hyperlink"/>
                <w:noProof/>
              </w:rPr>
              <w:t>Industry Data</w:t>
            </w:r>
            <w:r w:rsidR="00FC77F1">
              <w:rPr>
                <w:noProof/>
                <w:webHidden/>
              </w:rPr>
              <w:tab/>
            </w:r>
            <w:r w:rsidR="00FC77F1">
              <w:rPr>
                <w:noProof/>
                <w:webHidden/>
              </w:rPr>
              <w:fldChar w:fldCharType="begin"/>
            </w:r>
            <w:r w:rsidR="00FC77F1">
              <w:rPr>
                <w:noProof/>
                <w:webHidden/>
              </w:rPr>
              <w:instrText xml:space="preserve"> PAGEREF _Toc5824880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53D3D012" w14:textId="5A94A5F8" w:rsidR="00FC77F1" w:rsidRDefault="002A0523">
          <w:pPr>
            <w:pStyle w:val="TOC2"/>
            <w:tabs>
              <w:tab w:val="right" w:leader="dot" w:pos="9594"/>
            </w:tabs>
            <w:rPr>
              <w:noProof/>
              <w:color w:val="auto"/>
              <w:sz w:val="22"/>
              <w:lang w:val="en-AU" w:eastAsia="en-AU"/>
            </w:rPr>
          </w:pPr>
          <w:hyperlink w:anchor="_Toc5824881" w:history="1">
            <w:r w:rsidR="00FC77F1" w:rsidRPr="00EE327B">
              <w:rPr>
                <w:rStyle w:val="Hyperlink"/>
                <w:noProof/>
              </w:rPr>
              <w:t>Burning Glass Analysis</w:t>
            </w:r>
            <w:r w:rsidR="00FC77F1">
              <w:rPr>
                <w:noProof/>
                <w:webHidden/>
              </w:rPr>
              <w:tab/>
            </w:r>
            <w:r w:rsidR="00FC77F1">
              <w:rPr>
                <w:noProof/>
                <w:webHidden/>
              </w:rPr>
              <w:fldChar w:fldCharType="begin"/>
            </w:r>
            <w:r w:rsidR="00FC77F1">
              <w:rPr>
                <w:noProof/>
                <w:webHidden/>
              </w:rPr>
              <w:instrText xml:space="preserve"> PAGEREF _Toc5824881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7FE2260A" w14:textId="4C531E0D" w:rsidR="00FC77F1" w:rsidRDefault="002A0523">
          <w:pPr>
            <w:pStyle w:val="TOC2"/>
            <w:tabs>
              <w:tab w:val="right" w:leader="dot" w:pos="9594"/>
            </w:tabs>
            <w:rPr>
              <w:noProof/>
              <w:color w:val="auto"/>
              <w:sz w:val="22"/>
              <w:lang w:val="en-AU" w:eastAsia="en-AU"/>
            </w:rPr>
          </w:pPr>
          <w:hyperlink w:anchor="_Toc5824882" w:history="1">
            <w:r w:rsidR="00FC77F1" w:rsidRPr="00EE327B">
              <w:rPr>
                <w:rStyle w:val="Hyperlink"/>
                <w:noProof/>
              </w:rPr>
              <w:t>Skills Matrix for Group Fourteen</w:t>
            </w:r>
            <w:r w:rsidR="00FC77F1">
              <w:rPr>
                <w:noProof/>
                <w:webHidden/>
              </w:rPr>
              <w:tab/>
            </w:r>
            <w:r w:rsidR="00FC77F1">
              <w:rPr>
                <w:noProof/>
                <w:webHidden/>
              </w:rPr>
              <w:fldChar w:fldCharType="begin"/>
            </w:r>
            <w:r w:rsidR="00FC77F1">
              <w:rPr>
                <w:noProof/>
                <w:webHidden/>
              </w:rPr>
              <w:instrText xml:space="preserve"> PAGEREF _Toc5824882 \h </w:instrText>
            </w:r>
            <w:r w:rsidR="00FC77F1">
              <w:rPr>
                <w:noProof/>
                <w:webHidden/>
              </w:rPr>
            </w:r>
            <w:r w:rsidR="00FC77F1">
              <w:rPr>
                <w:noProof/>
                <w:webHidden/>
              </w:rPr>
              <w:fldChar w:fldCharType="separate"/>
            </w:r>
            <w:r w:rsidR="00FC77F1">
              <w:rPr>
                <w:noProof/>
                <w:webHidden/>
              </w:rPr>
              <w:t>15</w:t>
            </w:r>
            <w:r w:rsidR="00FC77F1">
              <w:rPr>
                <w:noProof/>
                <w:webHidden/>
              </w:rPr>
              <w:fldChar w:fldCharType="end"/>
            </w:r>
          </w:hyperlink>
        </w:p>
        <w:p w14:paraId="21DA563B" w14:textId="2982E999" w:rsidR="00FC77F1" w:rsidRDefault="002A0523">
          <w:pPr>
            <w:pStyle w:val="TOC1"/>
            <w:tabs>
              <w:tab w:val="right" w:leader="dot" w:pos="9594"/>
            </w:tabs>
            <w:rPr>
              <w:b w:val="0"/>
              <w:noProof/>
              <w:color w:val="auto"/>
              <w:sz w:val="22"/>
              <w:lang w:val="en-AU" w:eastAsia="en-AU"/>
            </w:rPr>
          </w:pPr>
          <w:hyperlink w:anchor="_Toc5824883" w:history="1">
            <w:r w:rsidR="00FC77F1" w:rsidRPr="00EE327B">
              <w:rPr>
                <w:rStyle w:val="Hyperlink"/>
                <w:noProof/>
              </w:rPr>
              <w:t>IT Work</w:t>
            </w:r>
            <w:r w:rsidR="00FC77F1">
              <w:rPr>
                <w:noProof/>
                <w:webHidden/>
              </w:rPr>
              <w:tab/>
            </w:r>
            <w:r w:rsidR="00FC77F1">
              <w:rPr>
                <w:noProof/>
                <w:webHidden/>
              </w:rPr>
              <w:fldChar w:fldCharType="begin"/>
            </w:r>
            <w:r w:rsidR="00FC77F1">
              <w:rPr>
                <w:noProof/>
                <w:webHidden/>
              </w:rPr>
              <w:instrText xml:space="preserve"> PAGEREF _Toc5824883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502ACE01" w14:textId="1F7A4A5E" w:rsidR="00FC77F1" w:rsidRDefault="002A0523">
          <w:pPr>
            <w:pStyle w:val="TOC2"/>
            <w:tabs>
              <w:tab w:val="right" w:leader="dot" w:pos="9594"/>
            </w:tabs>
            <w:rPr>
              <w:noProof/>
              <w:color w:val="auto"/>
              <w:sz w:val="22"/>
              <w:lang w:val="en-AU" w:eastAsia="en-AU"/>
            </w:rPr>
          </w:pPr>
          <w:hyperlink w:anchor="_Toc5824884" w:history="1">
            <w:r w:rsidR="00FC77F1" w:rsidRPr="00EE327B">
              <w:rPr>
                <w:rStyle w:val="Hyperlink"/>
                <w:noProof/>
              </w:rPr>
              <w:t>The name is Smith.  Richard Smith.</w:t>
            </w:r>
            <w:r w:rsidR="00FC77F1">
              <w:rPr>
                <w:noProof/>
                <w:webHidden/>
              </w:rPr>
              <w:tab/>
            </w:r>
            <w:r w:rsidR="00FC77F1">
              <w:rPr>
                <w:noProof/>
                <w:webHidden/>
              </w:rPr>
              <w:fldChar w:fldCharType="begin"/>
            </w:r>
            <w:r w:rsidR="00FC77F1">
              <w:rPr>
                <w:noProof/>
                <w:webHidden/>
              </w:rPr>
              <w:instrText xml:space="preserve"> PAGEREF _Toc5824884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152DDB86" w14:textId="2E00947A" w:rsidR="00FC77F1" w:rsidRDefault="002A0523">
          <w:pPr>
            <w:pStyle w:val="TOC2"/>
            <w:tabs>
              <w:tab w:val="right" w:leader="dot" w:pos="9594"/>
            </w:tabs>
            <w:rPr>
              <w:noProof/>
              <w:color w:val="auto"/>
              <w:sz w:val="22"/>
              <w:lang w:val="en-AU" w:eastAsia="en-AU"/>
            </w:rPr>
          </w:pPr>
          <w:hyperlink w:anchor="_Toc5824885" w:history="1">
            <w:r w:rsidR="00FC77F1" w:rsidRPr="00EE327B">
              <w:rPr>
                <w:rStyle w:val="Hyperlink"/>
                <w:noProof/>
              </w:rPr>
              <w:t>Q&amp;A</w:t>
            </w:r>
            <w:r w:rsidR="00FC77F1">
              <w:rPr>
                <w:noProof/>
                <w:webHidden/>
              </w:rPr>
              <w:tab/>
            </w:r>
            <w:r w:rsidR="00FC77F1">
              <w:rPr>
                <w:noProof/>
                <w:webHidden/>
              </w:rPr>
              <w:fldChar w:fldCharType="begin"/>
            </w:r>
            <w:r w:rsidR="00FC77F1">
              <w:rPr>
                <w:noProof/>
                <w:webHidden/>
              </w:rPr>
              <w:instrText xml:space="preserve"> PAGEREF _Toc5824885 \h </w:instrText>
            </w:r>
            <w:r w:rsidR="00FC77F1">
              <w:rPr>
                <w:noProof/>
                <w:webHidden/>
              </w:rPr>
            </w:r>
            <w:r w:rsidR="00FC77F1">
              <w:rPr>
                <w:noProof/>
                <w:webHidden/>
              </w:rPr>
              <w:fldChar w:fldCharType="separate"/>
            </w:r>
            <w:r w:rsidR="00FC77F1">
              <w:rPr>
                <w:noProof/>
                <w:webHidden/>
              </w:rPr>
              <w:t>18</w:t>
            </w:r>
            <w:r w:rsidR="00FC77F1">
              <w:rPr>
                <w:noProof/>
                <w:webHidden/>
              </w:rPr>
              <w:fldChar w:fldCharType="end"/>
            </w:r>
          </w:hyperlink>
        </w:p>
        <w:p w14:paraId="1B4B7162" w14:textId="03929857" w:rsidR="00FC77F1" w:rsidRDefault="002A0523">
          <w:pPr>
            <w:pStyle w:val="TOC1"/>
            <w:tabs>
              <w:tab w:val="right" w:leader="dot" w:pos="9594"/>
            </w:tabs>
            <w:rPr>
              <w:b w:val="0"/>
              <w:noProof/>
              <w:color w:val="auto"/>
              <w:sz w:val="22"/>
              <w:lang w:val="en-AU" w:eastAsia="en-AU"/>
            </w:rPr>
          </w:pPr>
          <w:hyperlink w:anchor="_Toc5824886" w:history="1">
            <w:r w:rsidR="00FC77F1" w:rsidRPr="00EE327B">
              <w:rPr>
                <w:rStyle w:val="Hyperlink"/>
                <w:noProof/>
              </w:rPr>
              <w:t>IT Technologies</w:t>
            </w:r>
            <w:r w:rsidR="00FC77F1">
              <w:rPr>
                <w:noProof/>
                <w:webHidden/>
              </w:rPr>
              <w:tab/>
            </w:r>
            <w:r w:rsidR="00FC77F1">
              <w:rPr>
                <w:noProof/>
                <w:webHidden/>
              </w:rPr>
              <w:fldChar w:fldCharType="begin"/>
            </w:r>
            <w:r w:rsidR="00FC77F1">
              <w:rPr>
                <w:noProof/>
                <w:webHidden/>
              </w:rPr>
              <w:instrText xml:space="preserve"> PAGEREF _Toc5824886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38497DF1" w14:textId="08104508" w:rsidR="00FC77F1" w:rsidRDefault="002A0523">
          <w:pPr>
            <w:pStyle w:val="TOC2"/>
            <w:tabs>
              <w:tab w:val="right" w:leader="dot" w:pos="9594"/>
            </w:tabs>
            <w:rPr>
              <w:noProof/>
              <w:color w:val="auto"/>
              <w:sz w:val="22"/>
              <w:lang w:val="en-AU" w:eastAsia="en-AU"/>
            </w:rPr>
          </w:pPr>
          <w:hyperlink w:anchor="_Toc5824887" w:history="1">
            <w:r w:rsidR="00FC77F1" w:rsidRPr="00EE327B">
              <w:rPr>
                <w:rStyle w:val="Hyperlink"/>
                <w:noProof/>
                <w:lang w:val="en-GB" w:eastAsia="en-GB"/>
              </w:rPr>
              <w:t>Small Computing Devices</w:t>
            </w:r>
            <w:r w:rsidR="00FC77F1">
              <w:rPr>
                <w:noProof/>
                <w:webHidden/>
              </w:rPr>
              <w:tab/>
            </w:r>
            <w:r w:rsidR="00FC77F1">
              <w:rPr>
                <w:noProof/>
                <w:webHidden/>
              </w:rPr>
              <w:fldChar w:fldCharType="begin"/>
            </w:r>
            <w:r w:rsidR="00FC77F1">
              <w:rPr>
                <w:noProof/>
                <w:webHidden/>
              </w:rPr>
              <w:instrText xml:space="preserve"> PAGEREF _Toc5824887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76714902" w14:textId="1FA77788" w:rsidR="00FC77F1" w:rsidRDefault="002A0523">
          <w:pPr>
            <w:pStyle w:val="TOC2"/>
            <w:tabs>
              <w:tab w:val="right" w:leader="dot" w:pos="9594"/>
            </w:tabs>
            <w:rPr>
              <w:noProof/>
              <w:color w:val="auto"/>
              <w:sz w:val="22"/>
              <w:lang w:val="en-AU" w:eastAsia="en-AU"/>
            </w:rPr>
          </w:pPr>
          <w:hyperlink w:anchor="_Toc5824888" w:history="1">
            <w:r w:rsidR="00FC77F1" w:rsidRPr="00EE327B">
              <w:rPr>
                <w:rStyle w:val="Hyperlink"/>
                <w:noProof/>
              </w:rPr>
              <w:t>Cyber Security</w:t>
            </w:r>
            <w:r w:rsidR="00FC77F1">
              <w:rPr>
                <w:noProof/>
                <w:webHidden/>
              </w:rPr>
              <w:tab/>
            </w:r>
            <w:r w:rsidR="00FC77F1">
              <w:rPr>
                <w:noProof/>
                <w:webHidden/>
              </w:rPr>
              <w:fldChar w:fldCharType="begin"/>
            </w:r>
            <w:r w:rsidR="00FC77F1">
              <w:rPr>
                <w:noProof/>
                <w:webHidden/>
              </w:rPr>
              <w:instrText xml:space="preserve"> PAGEREF _Toc5824888 \h </w:instrText>
            </w:r>
            <w:r w:rsidR="00FC77F1">
              <w:rPr>
                <w:noProof/>
                <w:webHidden/>
              </w:rPr>
            </w:r>
            <w:r w:rsidR="00FC77F1">
              <w:rPr>
                <w:noProof/>
                <w:webHidden/>
              </w:rPr>
              <w:fldChar w:fldCharType="separate"/>
            </w:r>
            <w:r w:rsidR="00FC77F1">
              <w:rPr>
                <w:noProof/>
                <w:webHidden/>
              </w:rPr>
              <w:t>27</w:t>
            </w:r>
            <w:r w:rsidR="00FC77F1">
              <w:rPr>
                <w:noProof/>
                <w:webHidden/>
              </w:rPr>
              <w:fldChar w:fldCharType="end"/>
            </w:r>
          </w:hyperlink>
        </w:p>
        <w:p w14:paraId="730AD659" w14:textId="209434E0" w:rsidR="00FC77F1" w:rsidRDefault="002A0523">
          <w:pPr>
            <w:pStyle w:val="TOC2"/>
            <w:tabs>
              <w:tab w:val="right" w:leader="dot" w:pos="9594"/>
            </w:tabs>
            <w:rPr>
              <w:noProof/>
              <w:color w:val="auto"/>
              <w:sz w:val="22"/>
              <w:lang w:val="en-AU" w:eastAsia="en-AU"/>
            </w:rPr>
          </w:pPr>
          <w:hyperlink w:anchor="_Toc5824889" w:history="1">
            <w:r w:rsidR="00FC77F1" w:rsidRPr="00EE327B">
              <w:rPr>
                <w:rStyle w:val="Hyperlink"/>
                <w:noProof/>
              </w:rPr>
              <w:t>Machine Learning</w:t>
            </w:r>
            <w:r w:rsidR="00FC77F1">
              <w:rPr>
                <w:noProof/>
                <w:webHidden/>
              </w:rPr>
              <w:tab/>
            </w:r>
            <w:r w:rsidR="00FC77F1">
              <w:rPr>
                <w:noProof/>
                <w:webHidden/>
              </w:rPr>
              <w:fldChar w:fldCharType="begin"/>
            </w:r>
            <w:r w:rsidR="00FC77F1">
              <w:rPr>
                <w:noProof/>
                <w:webHidden/>
              </w:rPr>
              <w:instrText xml:space="preserve"> PAGEREF _Toc5824889 \h </w:instrText>
            </w:r>
            <w:r w:rsidR="00FC77F1">
              <w:rPr>
                <w:noProof/>
                <w:webHidden/>
              </w:rPr>
            </w:r>
            <w:r w:rsidR="00FC77F1">
              <w:rPr>
                <w:noProof/>
                <w:webHidden/>
              </w:rPr>
              <w:fldChar w:fldCharType="separate"/>
            </w:r>
            <w:r w:rsidR="00FC77F1">
              <w:rPr>
                <w:noProof/>
                <w:webHidden/>
              </w:rPr>
              <w:t>32</w:t>
            </w:r>
            <w:r w:rsidR="00FC77F1">
              <w:rPr>
                <w:noProof/>
                <w:webHidden/>
              </w:rPr>
              <w:fldChar w:fldCharType="end"/>
            </w:r>
          </w:hyperlink>
        </w:p>
        <w:p w14:paraId="01CE01A8" w14:textId="35FE6458" w:rsidR="00FC77F1" w:rsidRDefault="002A0523">
          <w:pPr>
            <w:pStyle w:val="TOC2"/>
            <w:tabs>
              <w:tab w:val="right" w:leader="dot" w:pos="9594"/>
            </w:tabs>
            <w:rPr>
              <w:noProof/>
              <w:color w:val="auto"/>
              <w:sz w:val="22"/>
              <w:lang w:val="en-AU" w:eastAsia="en-AU"/>
            </w:rPr>
          </w:pPr>
          <w:hyperlink w:anchor="_Toc5824890" w:history="1">
            <w:r w:rsidR="00FC77F1" w:rsidRPr="00EE327B">
              <w:rPr>
                <w:rStyle w:val="Hyperlink"/>
                <w:noProof/>
              </w:rPr>
              <w:t>Autonomous Vehicles</w:t>
            </w:r>
            <w:r w:rsidR="00FC77F1">
              <w:rPr>
                <w:noProof/>
                <w:webHidden/>
              </w:rPr>
              <w:tab/>
            </w:r>
            <w:r w:rsidR="00FC77F1">
              <w:rPr>
                <w:noProof/>
                <w:webHidden/>
              </w:rPr>
              <w:fldChar w:fldCharType="begin"/>
            </w:r>
            <w:r w:rsidR="00FC77F1">
              <w:rPr>
                <w:noProof/>
                <w:webHidden/>
              </w:rPr>
              <w:instrText xml:space="preserve"> PAGEREF _Toc5824890 \h </w:instrText>
            </w:r>
            <w:r w:rsidR="00FC77F1">
              <w:rPr>
                <w:noProof/>
                <w:webHidden/>
              </w:rPr>
            </w:r>
            <w:r w:rsidR="00FC77F1">
              <w:rPr>
                <w:noProof/>
                <w:webHidden/>
              </w:rPr>
              <w:fldChar w:fldCharType="separate"/>
            </w:r>
            <w:r w:rsidR="00FC77F1">
              <w:rPr>
                <w:noProof/>
                <w:webHidden/>
              </w:rPr>
              <w:t>36</w:t>
            </w:r>
            <w:r w:rsidR="00FC77F1">
              <w:rPr>
                <w:noProof/>
                <w:webHidden/>
              </w:rPr>
              <w:fldChar w:fldCharType="end"/>
            </w:r>
          </w:hyperlink>
        </w:p>
        <w:p w14:paraId="57223E1B" w14:textId="15969002" w:rsidR="00FC77F1" w:rsidRDefault="002A0523">
          <w:pPr>
            <w:pStyle w:val="TOC1"/>
            <w:tabs>
              <w:tab w:val="right" w:leader="dot" w:pos="9594"/>
            </w:tabs>
            <w:rPr>
              <w:b w:val="0"/>
              <w:noProof/>
              <w:color w:val="auto"/>
              <w:sz w:val="22"/>
              <w:lang w:val="en-AU" w:eastAsia="en-AU"/>
            </w:rPr>
          </w:pPr>
          <w:hyperlink w:anchor="_Toc5824891" w:history="1">
            <w:r w:rsidR="00FC77F1" w:rsidRPr="00EE327B">
              <w:rPr>
                <w:rStyle w:val="Hyperlink"/>
                <w:noProof/>
              </w:rPr>
              <w:t>Project Idea</w:t>
            </w:r>
            <w:r w:rsidR="00FC77F1">
              <w:rPr>
                <w:noProof/>
                <w:webHidden/>
              </w:rPr>
              <w:tab/>
            </w:r>
            <w:r w:rsidR="00FC77F1">
              <w:rPr>
                <w:noProof/>
                <w:webHidden/>
              </w:rPr>
              <w:fldChar w:fldCharType="begin"/>
            </w:r>
            <w:r w:rsidR="00FC77F1">
              <w:rPr>
                <w:noProof/>
                <w:webHidden/>
              </w:rPr>
              <w:instrText xml:space="preserve"> PAGEREF _Toc5824891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57B574DD" w14:textId="3DA3E994" w:rsidR="00FC77F1" w:rsidRDefault="002A0523">
          <w:pPr>
            <w:pStyle w:val="TOC2"/>
            <w:tabs>
              <w:tab w:val="right" w:leader="dot" w:pos="9594"/>
            </w:tabs>
            <w:rPr>
              <w:noProof/>
              <w:color w:val="auto"/>
              <w:sz w:val="22"/>
              <w:lang w:val="en-AU" w:eastAsia="en-AU"/>
            </w:rPr>
          </w:pPr>
          <w:hyperlink w:anchor="_Toc5824892" w:history="1">
            <w:r w:rsidR="00FC77F1" w:rsidRPr="00BE36FA">
              <w:rPr>
                <w:rStyle w:val="Hyperlink"/>
                <w:i/>
                <w:noProof/>
              </w:rPr>
              <w:t>Open Your Eyes</w:t>
            </w:r>
            <w:r w:rsidR="00FC77F1" w:rsidRPr="00EE327B">
              <w:rPr>
                <w:rStyle w:val="Hyperlink"/>
                <w:noProof/>
              </w:rPr>
              <w:t>: A proposal for moral choice frameworks in gaming</w:t>
            </w:r>
            <w:r w:rsidR="00FC77F1">
              <w:rPr>
                <w:noProof/>
                <w:webHidden/>
              </w:rPr>
              <w:tab/>
            </w:r>
            <w:r w:rsidR="00FC77F1">
              <w:rPr>
                <w:noProof/>
                <w:webHidden/>
              </w:rPr>
              <w:fldChar w:fldCharType="begin"/>
            </w:r>
            <w:r w:rsidR="00FC77F1">
              <w:rPr>
                <w:noProof/>
                <w:webHidden/>
              </w:rPr>
              <w:instrText xml:space="preserve"> PAGEREF _Toc5824892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67513812" w14:textId="73C5FB72" w:rsidR="00FC77F1" w:rsidRDefault="002A0523">
          <w:pPr>
            <w:pStyle w:val="TOC1"/>
            <w:tabs>
              <w:tab w:val="right" w:leader="dot" w:pos="9594"/>
            </w:tabs>
            <w:rPr>
              <w:b w:val="0"/>
              <w:noProof/>
              <w:color w:val="auto"/>
              <w:sz w:val="22"/>
              <w:lang w:val="en-AU" w:eastAsia="en-AU"/>
            </w:rPr>
          </w:pPr>
          <w:hyperlink w:anchor="_Toc5824893" w:history="1">
            <w:r w:rsidR="00FC77F1" w:rsidRPr="00EE327B">
              <w:rPr>
                <w:rStyle w:val="Hyperlink"/>
                <w:noProof/>
              </w:rPr>
              <w:t>Reflections</w:t>
            </w:r>
            <w:r w:rsidR="00FC77F1">
              <w:rPr>
                <w:noProof/>
                <w:webHidden/>
              </w:rPr>
              <w:tab/>
            </w:r>
            <w:r w:rsidR="00FC77F1">
              <w:rPr>
                <w:noProof/>
                <w:webHidden/>
              </w:rPr>
              <w:fldChar w:fldCharType="begin"/>
            </w:r>
            <w:r w:rsidR="00FC77F1">
              <w:rPr>
                <w:noProof/>
                <w:webHidden/>
              </w:rPr>
              <w:instrText xml:space="preserve"> PAGEREF _Toc5824893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1E0F90F" w14:textId="690F7A72" w:rsidR="00FC77F1" w:rsidRDefault="002A0523">
          <w:pPr>
            <w:pStyle w:val="TOC2"/>
            <w:tabs>
              <w:tab w:val="right" w:leader="dot" w:pos="9594"/>
            </w:tabs>
            <w:rPr>
              <w:noProof/>
              <w:color w:val="auto"/>
              <w:sz w:val="22"/>
              <w:lang w:val="en-AU" w:eastAsia="en-AU"/>
            </w:rPr>
          </w:pPr>
          <w:hyperlink w:anchor="_Toc5824894" w:history="1">
            <w:r w:rsidR="00FC77F1" w:rsidRPr="00EE327B">
              <w:rPr>
                <w:rStyle w:val="Hyperlink"/>
                <w:noProof/>
              </w:rPr>
              <w:t>Group reflection</w:t>
            </w:r>
            <w:r w:rsidR="00FC77F1">
              <w:rPr>
                <w:noProof/>
                <w:webHidden/>
              </w:rPr>
              <w:tab/>
            </w:r>
            <w:r w:rsidR="00FC77F1">
              <w:rPr>
                <w:noProof/>
                <w:webHidden/>
              </w:rPr>
              <w:fldChar w:fldCharType="begin"/>
            </w:r>
            <w:r w:rsidR="00FC77F1">
              <w:rPr>
                <w:noProof/>
                <w:webHidden/>
              </w:rPr>
              <w:instrText xml:space="preserve"> PAGEREF _Toc5824894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1EBF8B38" w14:textId="5FB383EA" w:rsidR="00FC77F1" w:rsidRDefault="002A0523">
          <w:pPr>
            <w:pStyle w:val="TOC2"/>
            <w:tabs>
              <w:tab w:val="right" w:leader="dot" w:pos="9594"/>
            </w:tabs>
            <w:rPr>
              <w:noProof/>
              <w:color w:val="auto"/>
              <w:sz w:val="22"/>
              <w:lang w:val="en-AU" w:eastAsia="en-AU"/>
            </w:rPr>
          </w:pPr>
          <w:hyperlink w:anchor="_Toc5824895" w:history="1">
            <w:r w:rsidR="00FC77F1" w:rsidRPr="00EE327B">
              <w:rPr>
                <w:rStyle w:val="Hyperlink"/>
                <w:noProof/>
              </w:rPr>
              <w:t>Individual reflections</w:t>
            </w:r>
            <w:r w:rsidR="00FC77F1">
              <w:rPr>
                <w:noProof/>
                <w:webHidden/>
              </w:rPr>
              <w:tab/>
            </w:r>
            <w:r w:rsidR="00FC77F1">
              <w:rPr>
                <w:noProof/>
                <w:webHidden/>
              </w:rPr>
              <w:fldChar w:fldCharType="begin"/>
            </w:r>
            <w:r w:rsidR="00FC77F1">
              <w:rPr>
                <w:noProof/>
                <w:webHidden/>
              </w:rPr>
              <w:instrText xml:space="preserve"> PAGEREF _Toc5824895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54CA3DC" w14:textId="5DDF3FDF" w:rsidR="00FC77F1" w:rsidRDefault="002A0523">
          <w:pPr>
            <w:pStyle w:val="TOC1"/>
            <w:tabs>
              <w:tab w:val="right" w:leader="dot" w:pos="9594"/>
            </w:tabs>
            <w:rPr>
              <w:b w:val="0"/>
              <w:noProof/>
              <w:color w:val="auto"/>
              <w:sz w:val="22"/>
              <w:lang w:val="en-AU" w:eastAsia="en-AU"/>
            </w:rPr>
          </w:pPr>
          <w:hyperlink w:anchor="_Toc5824896" w:history="1">
            <w:r w:rsidR="00FC77F1" w:rsidRPr="00EE327B">
              <w:rPr>
                <w:rStyle w:val="Hyperlink"/>
                <w:noProof/>
              </w:rPr>
              <w:t>References</w:t>
            </w:r>
            <w:r w:rsidR="00FC77F1">
              <w:rPr>
                <w:noProof/>
                <w:webHidden/>
              </w:rPr>
              <w:tab/>
            </w:r>
            <w:r w:rsidR="00FC77F1">
              <w:rPr>
                <w:noProof/>
                <w:webHidden/>
              </w:rPr>
              <w:fldChar w:fldCharType="begin"/>
            </w:r>
            <w:r w:rsidR="00FC77F1">
              <w:rPr>
                <w:noProof/>
                <w:webHidden/>
              </w:rPr>
              <w:instrText xml:space="preserve"> PAGEREF _Toc5824896 \h </w:instrText>
            </w:r>
            <w:r w:rsidR="00FC77F1">
              <w:rPr>
                <w:noProof/>
                <w:webHidden/>
              </w:rPr>
            </w:r>
            <w:r w:rsidR="00FC77F1">
              <w:rPr>
                <w:noProof/>
                <w:webHidden/>
              </w:rPr>
              <w:fldChar w:fldCharType="separate"/>
            </w:r>
            <w:r w:rsidR="00FC77F1">
              <w:rPr>
                <w:noProof/>
                <w:webHidden/>
              </w:rPr>
              <w:t>47</w:t>
            </w:r>
            <w:r w:rsidR="00FC77F1">
              <w:rPr>
                <w:noProof/>
                <w:webHidden/>
              </w:rPr>
              <w:fldChar w:fldCharType="end"/>
            </w:r>
          </w:hyperlink>
        </w:p>
        <w:p w14:paraId="3EC74502" w14:textId="34F19CBC"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824875"/>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824876"/>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824877"/>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2A0523"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5118AFC0" w:rsidR="00126FD3" w:rsidRPr="00126FD3" w:rsidRDefault="00126FD3" w:rsidP="00126FD3">
      <w:pPr>
        <w:rPr>
          <w:b w:val="0"/>
        </w:rPr>
      </w:pPr>
      <w:r w:rsidRPr="00126FD3">
        <w:rPr>
          <w:b w:val="0"/>
        </w:rPr>
        <w:t>RMIT Student # s</w:t>
      </w:r>
      <w:r w:rsidR="00820649" w:rsidRPr="00820649">
        <w:t xml:space="preserve"> </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73F11C20" w:rsidR="00126FD3" w:rsidRDefault="00820649" w:rsidP="00B14299">
            <w:pPr>
              <w:pStyle w:val="Content"/>
            </w:pPr>
            <w:r>
              <w:rPr>
                <w:noProof/>
              </w:rPr>
              <w:drawing>
                <wp:inline distT="0" distB="0" distL="0" distR="0" wp14:anchorId="03D0EC5E" wp14:editId="0F604B50">
                  <wp:extent cx="2152650" cy="203108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0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650" cy="2031088"/>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34D69669" w:rsidR="00B14299" w:rsidRPr="00241BCA" w:rsidRDefault="00B14299" w:rsidP="00B14299">
            <w:pPr>
              <w:pStyle w:val="Content"/>
              <w:jc w:val="center"/>
              <w:rPr>
                <w:b/>
                <w:i/>
                <w:sz w:val="32"/>
              </w:rPr>
            </w:pPr>
            <w:r>
              <w:rPr>
                <w:b/>
                <w:i/>
                <w:noProof/>
                <w:sz w:val="32"/>
              </w:rPr>
              <w:drawing>
                <wp:inline distT="0" distB="0" distL="0" distR="0" wp14:anchorId="2754FFC1" wp14:editId="60AAE8C7">
                  <wp:extent cx="2152650"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03.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5824878"/>
      <w:r>
        <w:lastRenderedPageBreak/>
        <w:t>Team profile</w:t>
      </w:r>
      <w:bookmarkEnd w:id="3"/>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p>
          <w:p w14:paraId="330AFA4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8CBB26" w:rsidR="00B14299" w:rsidRPr="005D60B6" w:rsidRDefault="005D60B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77777777"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discord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discord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5824879"/>
      <w:r w:rsidRPr="0049787E">
        <w:lastRenderedPageBreak/>
        <w:t>Tools</w:t>
      </w:r>
      <w:bookmarkEnd w:id="4"/>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2A0523">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5"/>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5"/>
      <w:r>
        <w:rPr>
          <w:rStyle w:val="CommentReference"/>
        </w:rPr>
        <w:commentReference w:id="5"/>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A1AD00D"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discord,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6" w:name="_Toc5824880"/>
      <w:r>
        <w:lastRenderedPageBreak/>
        <w:t>Industry Data</w:t>
      </w:r>
      <w:bookmarkEnd w:id="6"/>
    </w:p>
    <w:p w14:paraId="3B8314CA" w14:textId="2EC15EBA" w:rsidR="002D5A23" w:rsidRDefault="002D5A23" w:rsidP="002D5A23"/>
    <w:p w14:paraId="05CDC00A" w14:textId="77777777" w:rsidR="00752E91" w:rsidRDefault="00752E91" w:rsidP="002D5A23"/>
    <w:p w14:paraId="4B5BDB23" w14:textId="6BA59AFB" w:rsidR="002D5A23" w:rsidRDefault="00752E91" w:rsidP="009E130B">
      <w:pPr>
        <w:pStyle w:val="Heading2"/>
      </w:pPr>
      <w:bookmarkStart w:id="7" w:name="_Toc5824881"/>
      <w:r>
        <w:t xml:space="preserve">Burning Glass </w:t>
      </w:r>
      <w:commentRangeStart w:id="8"/>
      <w:r>
        <w:t>Analysis</w:t>
      </w:r>
      <w:commentRangeEnd w:id="8"/>
      <w:r w:rsidR="00D33C2E">
        <w:rPr>
          <w:rStyle w:val="CommentReference"/>
          <w:rFonts w:eastAsiaTheme="minorEastAsia" w:cstheme="minorBidi"/>
          <w:b w:val="0"/>
        </w:rPr>
        <w:commentReference w:id="8"/>
      </w:r>
      <w:bookmarkEnd w:id="7"/>
    </w:p>
    <w:p w14:paraId="746FD915" w14:textId="7DFE2A97" w:rsidR="00752E91" w:rsidRDefault="00752E91" w:rsidP="00D33C2E">
      <w:pPr>
        <w:pStyle w:val="Content"/>
      </w:pPr>
    </w:p>
    <w:p w14:paraId="1AB4D4F9" w14:textId="08B1E6AB" w:rsidR="00D11D6F" w:rsidRDefault="00D11D6F" w:rsidP="00D33C2E">
      <w:pPr>
        <w:pStyle w:val="Content"/>
      </w:pP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3"/>
          <w:footerReference w:type="default" r:id="rId24"/>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9" w:name="_Toc5824882"/>
      <w:commentRangeStart w:id="10"/>
      <w:r>
        <w:lastRenderedPageBreak/>
        <w:t>Skills Matrix for Group Fourteen</w:t>
      </w:r>
      <w:commentRangeEnd w:id="10"/>
      <w:r w:rsidR="00367DA9">
        <w:rPr>
          <w:rStyle w:val="CommentReference"/>
          <w:rFonts w:eastAsiaTheme="minorEastAsia" w:cstheme="minorBidi"/>
          <w:color w:val="242852" w:themeColor="text2"/>
        </w:rPr>
        <w:commentReference w:id="10"/>
      </w:r>
      <w:bookmarkEnd w:id="9"/>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5"/>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1" w:name="_Toc5824883"/>
      <w:r>
        <w:lastRenderedPageBreak/>
        <w:t>IT Work</w:t>
      </w:r>
      <w:bookmarkEnd w:id="11"/>
    </w:p>
    <w:p w14:paraId="6BA8367E" w14:textId="31B5D0D4" w:rsidR="00752E91" w:rsidRDefault="00752E91" w:rsidP="002D5A23">
      <w:pPr>
        <w:pStyle w:val="Content"/>
      </w:pPr>
    </w:p>
    <w:p w14:paraId="2EED104C" w14:textId="011CAF2E" w:rsidR="00752E91" w:rsidRDefault="00AA06AE" w:rsidP="009E130B">
      <w:pPr>
        <w:pStyle w:val="Heading2"/>
      </w:pPr>
      <w:bookmarkStart w:id="12" w:name="_Toc5824884"/>
      <w:r>
        <w:t>The name is Smith.  Richard Smith.</w:t>
      </w:r>
      <w:bookmarkEnd w:id="12"/>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3" w:name="_Toc5824885"/>
      <w:r>
        <w:t>Q</w:t>
      </w:r>
      <w:r w:rsidRPr="00163ACA">
        <w:t>&amp;A</w:t>
      </w:r>
      <w:bookmarkEnd w:id="13"/>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w:t>
      </w:r>
      <w:proofErr w:type="gramStart"/>
      <w:r w:rsidRPr="00AA06AE">
        <w:rPr>
          <w:b w:val="0"/>
          <w:sz w:val="24"/>
          <w:szCs w:val="24"/>
        </w:rPr>
        <w:t>client,</w:t>
      </w:r>
      <w:proofErr w:type="gramEnd"/>
      <w:r w:rsidRPr="00AA06AE">
        <w:rPr>
          <w:b w:val="0"/>
          <w:sz w:val="24"/>
          <w:szCs w:val="24"/>
        </w:rPr>
        <w:t xml:space="preserve">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18CED54C"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w:t>
      </w:r>
      <w:r w:rsidRPr="00EA520E">
        <w:rPr>
          <w:b w:val="0"/>
          <w:sz w:val="24"/>
          <w:szCs w:val="24"/>
          <w:highlight w:val="yellow"/>
        </w:rPr>
        <w:t>int</w:t>
      </w:r>
      <w:r w:rsidRPr="00AA06AE">
        <w:rPr>
          <w:b w:val="0"/>
          <w:sz w:val="24"/>
          <w:szCs w:val="24"/>
        </w:rPr>
        <w:t xml:space="preserve"> integrated OS security, so that’s good I suppose. We are actually testing system security mush less than we used to in exchange for testing the people and processes through what we call Red Team engagements; that </w:t>
      </w:r>
      <w:r w:rsidRPr="00EA520E">
        <w:rPr>
          <w:b w:val="0"/>
          <w:sz w:val="24"/>
          <w:szCs w:val="24"/>
          <w:highlight w:val="yellow"/>
        </w:rPr>
        <w:t>b</w:t>
      </w:r>
      <w:commentRangeStart w:id="14"/>
      <w:r w:rsidRPr="00EA520E">
        <w:rPr>
          <w:b w:val="0"/>
          <w:sz w:val="24"/>
          <w:szCs w:val="24"/>
          <w:highlight w:val="yellow"/>
        </w:rPr>
        <w:t>ein</w:t>
      </w:r>
      <w:commentRangeEnd w:id="14"/>
      <w:r w:rsidR="00EA520E">
        <w:rPr>
          <w:rStyle w:val="CommentReference"/>
        </w:rPr>
        <w:commentReference w:id="14"/>
      </w:r>
      <w:r w:rsidRPr="00EA520E">
        <w:rPr>
          <w:b w:val="0"/>
          <w:sz w:val="24"/>
          <w:szCs w:val="24"/>
          <w:highlight w:val="yellow"/>
        </w:rPr>
        <w:t>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5" w:name="_Toc5824886"/>
      <w:r>
        <w:lastRenderedPageBreak/>
        <w:t>IT Technologies</w:t>
      </w:r>
      <w:bookmarkEnd w:id="15"/>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6" w:name="_Toc5824887"/>
      <w:r w:rsidRPr="0026506B">
        <w:rPr>
          <w:lang w:val="en-GB" w:eastAsia="en-GB"/>
        </w:rPr>
        <w:t>Small Computing Devices</w:t>
      </w:r>
      <w:bookmarkEnd w:id="16"/>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7"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8"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29"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0"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1"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2"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3"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4"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5"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7" w:name="_Toc5824888"/>
      <w:r>
        <w:lastRenderedPageBreak/>
        <w:t>Cyber Security</w:t>
      </w:r>
      <w:bookmarkEnd w:id="17"/>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3E19EDBB" w:rsidR="00060961" w:rsidRDefault="00060961" w:rsidP="00060961">
      <w:pPr>
        <w:pStyle w:val="Content"/>
      </w:pPr>
      <w:commentRangeStart w:id="18"/>
      <w:r>
        <w:t>Ransomware and malware for example are types of malicious software also known as a “virus” which allows an attacker access to your computer, though in this case for different means. Ransomware is designed to extract money from victims by preventing user access to certain files or their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8"/>
      <w:r>
        <w:rPr>
          <w:rStyle w:val="CommentReference"/>
          <w:b/>
        </w:rPr>
        <w:commentReference w:id="18"/>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organisations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6"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7"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8"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39"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0"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1"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2"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3"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9" w:name="_Toc5824889"/>
      <w:r>
        <w:lastRenderedPageBreak/>
        <w:t>Machine Learning</w:t>
      </w:r>
      <w:bookmarkEnd w:id="19"/>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4"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5"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6"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20" w:name="_Toc5824890"/>
      <w:r>
        <w:t>Autonomous Vehicles</w:t>
      </w:r>
      <w:bookmarkEnd w:id="20"/>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7"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8"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49"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0"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1" w:name="_Toc5824891"/>
      <w:r>
        <w:lastRenderedPageBreak/>
        <w:t>Project Idea</w:t>
      </w:r>
      <w:bookmarkEnd w:id="21"/>
    </w:p>
    <w:p w14:paraId="5E1B144A" w14:textId="6A6A8697" w:rsidR="00752E91" w:rsidRDefault="001C7B1D" w:rsidP="0046182C">
      <w:pPr>
        <w:pStyle w:val="Heading2"/>
      </w:pPr>
      <w:bookmarkStart w:id="22" w:name="_Toc5824892"/>
      <w:r w:rsidRPr="00BD1D1F">
        <w:rPr>
          <w:i/>
        </w:rPr>
        <w:t>Open Your Eyes</w:t>
      </w:r>
      <w:r w:rsidRPr="001C7B1D">
        <w:t>: A proposal for moral choice frameworks in gaming</w:t>
      </w:r>
      <w:bookmarkEnd w:id="22"/>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6E6C8BDB" w:rsidR="0046182C" w:rsidRDefault="0046182C" w:rsidP="0046182C">
      <w:pPr>
        <w:pStyle w:val="Content"/>
      </w:pPr>
      <w:r>
        <w:t xml:space="preserve">Where there is interaction with NPCs,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one. Another common problem with poorly-implemented MCS is where the choices a player </w:t>
      </w:r>
      <w:r>
        <w:lastRenderedPageBreak/>
        <w:t>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6076AB12"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5430C2" w:rsidRPr="00FA3001" w:rsidRDefault="005430C2"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5430C2" w:rsidRPr="00FA3001" w:rsidRDefault="005430C2"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422A767E">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2">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Games' </w:t>
      </w:r>
      <w:proofErr w:type="gramStart"/>
      <w:r w:rsidR="0046182C" w:rsidRPr="007252D4">
        <w:rPr>
          <w:i/>
        </w:rPr>
        <w:t>The</w:t>
      </w:r>
      <w:proofErr w:type="gramEnd"/>
      <w:r w:rsidR="0046182C" w:rsidRPr="007252D4">
        <w:rPr>
          <w:i/>
        </w:rPr>
        <w:t xml:space="preserv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any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55A7DFE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a dialogue tree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0B81C349" w:rsidR="0046182C" w:rsidRDefault="005E188A" w:rsidP="0046182C">
      <w:pPr>
        <w:pStyle w:val="Content"/>
      </w:pPr>
      <w:r>
        <w:rPr>
          <w:noProof/>
        </w:rPr>
        <w:drawing>
          <wp:anchor distT="0" distB="0" distL="114300" distR="114300" simplePos="0" relativeHeight="251663360" behindDoc="0" locked="0" layoutInCell="1" allowOverlap="1" wp14:anchorId="341438AD" wp14:editId="3F886F40">
            <wp:simplePos x="0" y="0"/>
            <wp:positionH relativeFrom="margin">
              <wp:posOffset>0</wp:posOffset>
            </wp:positionH>
            <wp:positionV relativeFrom="paragraph">
              <wp:posOffset>986155</wp:posOffset>
            </wp:positionV>
            <wp:extent cx="3629025" cy="2529840"/>
            <wp:effectExtent l="0" t="0" r="952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pic:spPr>
                </pic:pic>
              </a:graphicData>
            </a:graphic>
            <wp14:sizeRelH relativeFrom="margin">
              <wp14:pctWidth>0</wp14:pctWidth>
            </wp14:sizeRelH>
            <wp14:sizeRelV relativeFrom="margin">
              <wp14:pctHeight>0</wp14:pctHeight>
            </wp14:sizeRelV>
          </wp:anchor>
        </w:drawing>
      </w:r>
      <w:r w:rsidR="005430C2">
        <w:rPr>
          <w:noProof/>
        </w:rPr>
        <mc:AlternateContent>
          <mc:Choice Requires="wps">
            <w:drawing>
              <wp:anchor distT="0" distB="0" distL="114300" distR="114300" simplePos="0" relativeHeight="251675648" behindDoc="0" locked="0" layoutInCell="1" allowOverlap="1" wp14:anchorId="729703A3" wp14:editId="34705274">
                <wp:simplePos x="0" y="0"/>
                <wp:positionH relativeFrom="column">
                  <wp:posOffset>0</wp:posOffset>
                </wp:positionH>
                <wp:positionV relativeFrom="paragraph">
                  <wp:posOffset>3460750</wp:posOffset>
                </wp:positionV>
                <wp:extent cx="36290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7679C778" w14:textId="38E63470" w:rsidR="005430C2" w:rsidRPr="005430C2" w:rsidRDefault="005430C2" w:rsidP="005430C2">
                            <w:pPr>
                              <w:pStyle w:val="Caption"/>
                              <w:jc w:val="center"/>
                            </w:pPr>
                            <w:proofErr w:type="spellStart"/>
                            <w:r>
                              <w:t>Planescape</w:t>
                            </w:r>
                            <w:proofErr w:type="spellEnd"/>
                            <w:r>
                              <w:t>: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703A3" id="Text Box 28" o:spid="_x0000_s1028" type="#_x0000_t202" style="position:absolute;margin-left:0;margin-top:272.5pt;width:28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" stroked="f">
                <v:textbox style="mso-fit-shape-to-text:t" inset="0,0,0,0">
                  <w:txbxContent>
                    <w:p w14:paraId="7679C778" w14:textId="38E63470" w:rsidR="005430C2" w:rsidRPr="005430C2" w:rsidRDefault="005430C2" w:rsidP="005430C2">
                      <w:pPr>
                        <w:pStyle w:val="Caption"/>
                        <w:jc w:val="center"/>
                      </w:pPr>
                      <w:proofErr w:type="spellStart"/>
                      <w:r>
                        <w:t>Planescape</w:t>
                      </w:r>
                      <w:proofErr w:type="spellEnd"/>
                      <w:r>
                        <w:t>: Torment. What can change the nature of a man?</w:t>
                      </w:r>
                    </w:p>
                  </w:txbxContent>
                </v:textbox>
                <w10:wrap type="square"/>
              </v:shape>
            </w:pict>
          </mc:Fallback>
        </mc:AlternateContent>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 xml:space="preserve">In this way, the personality of the main character is malleable, and therefore the reactions and </w:t>
      </w:r>
      <w:r>
        <w:lastRenderedPageBreak/>
        <w:t>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68C8A59">
                <wp:simplePos x="0" y="0"/>
                <wp:positionH relativeFrom="column">
                  <wp:posOffset>2459990</wp:posOffset>
                </wp:positionH>
                <wp:positionV relativeFrom="paragraph">
                  <wp:posOffset>2794635</wp:posOffset>
                </wp:positionV>
                <wp:extent cx="36322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2D787FF5" w14:textId="31BFD891" w:rsidR="005430C2" w:rsidRPr="008F6006" w:rsidRDefault="005430C2"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3E81C" id="Text Box 27" o:spid="_x0000_s1029" type="#_x0000_t202" style="position:absolute;margin-left:193.7pt;margin-top:220.05pt;width:28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VW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" stroked="f">
                <v:textbox style="mso-fit-shape-to-text:t" inset="0,0,0,0">
                  <w:txbxContent>
                    <w:p w14:paraId="2D787FF5" w14:textId="31BFD891" w:rsidR="005430C2" w:rsidRPr="008F6006" w:rsidRDefault="005430C2"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2DF2CFE">
            <wp:simplePos x="0" y="0"/>
            <wp:positionH relativeFrom="margin">
              <wp:align>right</wp:align>
            </wp:positionH>
            <wp:positionV relativeFrom="paragraph">
              <wp:posOffset>13335</wp:posOffset>
            </wp:positionV>
            <wp:extent cx="3632200" cy="272415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4">
                      <a:extLst>
                        <a:ext uri="{28A0092B-C50C-407E-A947-70E740481C1C}">
                          <a14:useLocalDpi xmlns:a14="http://schemas.microsoft.com/office/drawing/2010/main" val="0"/>
                        </a:ext>
                      </a:extLst>
                    </a:blip>
                    <a:stretch>
                      <a:fillRect/>
                    </a:stretch>
                  </pic:blipFill>
                  <pic:spPr>
                    <a:xfrm>
                      <a:off x="0" y="0"/>
                      <a:ext cx="3632200" cy="2724150"/>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w:t>
      </w:r>
      <w:r>
        <w:lastRenderedPageBreak/>
        <w:t xml:space="preserve">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 xml:space="preserve">By restricting the ability to save in the middle of a scene, the player is forced to commit to, and confront, the consequences of their decisions. An alternative option would be to skip to </w:t>
            </w:r>
            <w:r>
              <w:lastRenderedPageBreak/>
              <w:t>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5F135102" w:rsidR="0046182C" w:rsidRDefault="0046182C" w:rsidP="0046182C">
      <w:pPr>
        <w:pStyle w:val="Content"/>
      </w:pPr>
      <w:r>
        <w:t>The 1629 mutiny of the VOC vessel Batavia has been overshadowed by numerous other extraordinary events of the Age of Sail: while it lacks to familiarity of the 1789 mutiny of HMS Bounty, it lacks none of the drama and intrigue and in fact dwarfs it in many 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456EB7CB" w:rsidR="0046182C" w:rsidRDefault="006C7BCC" w:rsidP="0046182C">
      <w:pPr>
        <w:pStyle w:val="Content"/>
      </w:pPr>
      <w:r>
        <w:rPr>
          <w:noProof/>
        </w:rPr>
        <mc:AlternateContent>
          <mc:Choice Requires="wps">
            <w:drawing>
              <wp:anchor distT="0" distB="0" distL="114300" distR="114300" simplePos="0" relativeHeight="251671552" behindDoc="0" locked="0" layoutInCell="1" allowOverlap="1" wp14:anchorId="438DB63F" wp14:editId="2A96CA3D">
                <wp:simplePos x="0" y="0"/>
                <wp:positionH relativeFrom="column">
                  <wp:posOffset>0</wp:posOffset>
                </wp:positionH>
                <wp:positionV relativeFrom="paragraph">
                  <wp:posOffset>3185160</wp:posOffset>
                </wp:positionV>
                <wp:extent cx="38576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06E951EE" w14:textId="1571848F" w:rsidR="006C7BCC" w:rsidRPr="006C7BCC" w:rsidRDefault="006C7BCC"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DB63F" id="Text Box 26" o:spid="_x0000_s1030" type="#_x0000_t202" style="position:absolute;margin-left:0;margin-top:250.8pt;width:30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0hMA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" stroked="f">
                <v:textbox style="mso-fit-shape-to-text:t" inset="0,0,0,0">
                  <w:txbxContent>
                    <w:p w14:paraId="06E951EE" w14:textId="1571848F" w:rsidR="006C7BCC" w:rsidRPr="006C7BCC" w:rsidRDefault="006C7BCC"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3C8F416F">
            <wp:simplePos x="0" y="0"/>
            <wp:positionH relativeFrom="margin">
              <wp:align>left</wp:align>
            </wp:positionH>
            <wp:positionV relativeFrom="paragraph">
              <wp:posOffset>8255</wp:posOffset>
            </wp:positionV>
            <wp:extent cx="3857625" cy="31197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that of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w:t>
      </w:r>
      <w:r w:rsidR="0046182C">
        <w:lastRenderedPageBreak/>
        <w:t xml:space="preserve">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2D87C3B4" w:rsidR="0046182C" w:rsidRDefault="0046182C" w:rsidP="0046182C">
      <w:pPr>
        <w:pStyle w:val="Content"/>
      </w:pPr>
      <w:r>
        <w:t xml:space="preserve">It is precisely this paradoxical quality of a person which leave so much potential for exploration in </w:t>
      </w:r>
      <w:proofErr w:type="gramStart"/>
      <w:r>
        <w:t>a</w:t>
      </w:r>
      <w:proofErr w:type="gramEnd"/>
      <w:r>
        <w:t xml:space="preserve"> MCS, if it extends beyond the good/evil dichotomy.</w:t>
      </w:r>
      <w:r w:rsidR="00DF1661">
        <w:t xml:space="preserve"> The title itself of this project, </w:t>
      </w:r>
      <w:r w:rsidR="00DF1661" w:rsidRPr="00B53D4E">
        <w:rPr>
          <w:i/>
        </w:rPr>
        <w:t>Open Your Eyes</w:t>
      </w:r>
      <w:r w:rsidR="00DF1661">
        <w:t xml:space="preserve">, is based on the origin of the word </w:t>
      </w:r>
      <w:proofErr w:type="spellStart"/>
      <w:r w:rsidR="00DF1661">
        <w:t>Abrolhos</w:t>
      </w:r>
      <w:proofErr w:type="spellEnd"/>
      <w:r w:rsidR="00686CD3">
        <w:t xml:space="preserve">: a </w:t>
      </w:r>
      <w:r w:rsidR="00DF1661">
        <w:t>corruption of 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39E260A" w:rsidR="009011F3" w:rsidRDefault="009011F3" w:rsidP="000A5FEC">
            <w:pPr>
              <w:pStyle w:val="Content"/>
              <w:spacing w:before="160" w:after="160"/>
              <w:jc w:val="center"/>
            </w:pPr>
            <w:r>
              <w:t>Two distinct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1444A12D" w:rsidR="009011F3" w:rsidRDefault="009011F3" w:rsidP="000A5FEC">
            <w:pPr>
              <w:pStyle w:val="Content"/>
              <w:spacing w:before="160" w:after="160"/>
              <w:jc w:val="center"/>
            </w:pPr>
            <w:r>
              <w:t>Multiple Stages within the 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37AA126A" w:rsidR="009011F3" w:rsidRDefault="009011F3" w:rsidP="000A5FEC">
            <w:pPr>
              <w:pStyle w:val="Content"/>
              <w:spacing w:before="160" w:after="160"/>
              <w:jc w:val="center"/>
            </w:pPr>
            <w:r>
              <w:t>Limited save points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lastRenderedPageBreak/>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5A505586" w:rsidR="000A5FEC" w:rsidRDefault="000A5FEC" w:rsidP="000A5FEC">
            <w:pPr>
              <w:pStyle w:val="Content"/>
              <w:spacing w:before="160" w:after="160"/>
              <w:jc w:val="center"/>
            </w:pPr>
            <w:r>
              <w:t>NPCs have intelligence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7D09E02F" w:rsidR="000A5FEC" w:rsidRDefault="000A5FEC" w:rsidP="000A5FEC">
            <w:pPr>
              <w:pStyle w:val="Content"/>
              <w:spacing w:before="160" w:after="160"/>
              <w:jc w:val="center"/>
            </w:pPr>
            <w:r>
              <w:t>Multiple distinct endings,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50AA9C87" w:rsidR="0046182C" w:rsidRPr="002B6EF6" w:rsidRDefault="006C7BCC" w:rsidP="002B6EF6">
      <w:pPr>
        <w:spacing w:after="200"/>
        <w:rPr>
          <w:b w:val="0"/>
          <w:sz w:val="24"/>
          <w:szCs w:val="24"/>
        </w:rPr>
      </w:pPr>
      <w:r>
        <w:rPr>
          <w:noProof/>
        </w:rPr>
        <w:lastRenderedPageBreak/>
        <mc:AlternateContent>
          <mc:Choice Requires="wps">
            <w:drawing>
              <wp:anchor distT="0" distB="0" distL="114300" distR="114300" simplePos="0" relativeHeight="251669504" behindDoc="0" locked="0" layoutInCell="1" allowOverlap="1" wp14:anchorId="3C43C7B3" wp14:editId="2EAC43C9">
                <wp:simplePos x="0" y="0"/>
                <wp:positionH relativeFrom="column">
                  <wp:posOffset>2638425</wp:posOffset>
                </wp:positionH>
                <wp:positionV relativeFrom="paragraph">
                  <wp:posOffset>2642235</wp:posOffset>
                </wp:positionV>
                <wp:extent cx="41859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635"/>
                        </a:xfrm>
                        <a:prstGeom prst="rect">
                          <a:avLst/>
                        </a:prstGeom>
                        <a:solidFill>
                          <a:prstClr val="white"/>
                        </a:solidFill>
                        <a:ln>
                          <a:noFill/>
                        </a:ln>
                      </wps:spPr>
                      <wps:txbx>
                        <w:txbxContent>
                          <w:p w14:paraId="76E767AE" w14:textId="22A93A1E" w:rsidR="006C7BCC" w:rsidRPr="006C7BCC" w:rsidRDefault="00F71895" w:rsidP="006C7BCC">
                            <w:pPr>
                              <w:pStyle w:val="Caption"/>
                              <w:jc w:val="center"/>
                              <w:rPr>
                                <w:noProof/>
                                <w:lang w:val="en-GB"/>
                              </w:rPr>
                            </w:pPr>
                            <w:r>
                              <w:rPr>
                                <w:noProof/>
                                <w:lang w:val="en-GB"/>
                              </w:rPr>
                              <w:t>One of several</w:t>
                            </w:r>
                            <w:r w:rsidR="006C7BCC" w:rsidRPr="006C7BCC">
                              <w:rPr>
                                <w:noProof/>
                                <w:lang w:val="en-GB"/>
                              </w:rPr>
                              <w:t xml:space="preserve"> mass grave</w:t>
                            </w:r>
                            <w:r>
                              <w:rPr>
                                <w:noProof/>
                                <w:lang w:val="en-GB"/>
                              </w:rPr>
                              <w:t>s</w:t>
                            </w:r>
                            <w:r w:rsidR="006C7BCC"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C7B3" id="Text Box 24" o:spid="_x0000_s1031" type="#_x0000_t202" style="position:absolute;margin-left:207.75pt;margin-top:208.05pt;width:329.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DLgIAAGYEAAAOAAAAZHJzL2Uyb0RvYy54bWysVMFu2zAMvQ/YPwi6L06ytu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" stroked="f">
                <v:textbox style="mso-fit-shape-to-text:t" inset="0,0,0,0">
                  <w:txbxContent>
                    <w:p w14:paraId="76E767AE" w14:textId="22A93A1E" w:rsidR="006C7BCC" w:rsidRPr="006C7BCC" w:rsidRDefault="00F71895" w:rsidP="006C7BCC">
                      <w:pPr>
                        <w:pStyle w:val="Caption"/>
                        <w:jc w:val="center"/>
                        <w:rPr>
                          <w:noProof/>
                          <w:lang w:val="en-GB"/>
                        </w:rPr>
                      </w:pPr>
                      <w:r>
                        <w:rPr>
                          <w:noProof/>
                          <w:lang w:val="en-GB"/>
                        </w:rPr>
                        <w:t>One of several</w:t>
                      </w:r>
                      <w:r w:rsidR="006C7BCC" w:rsidRPr="006C7BCC">
                        <w:rPr>
                          <w:noProof/>
                          <w:lang w:val="en-GB"/>
                        </w:rPr>
                        <w:t xml:space="preserve"> mass grave</w:t>
                      </w:r>
                      <w:r>
                        <w:rPr>
                          <w:noProof/>
                          <w:lang w:val="en-GB"/>
                        </w:rPr>
                        <w:t>s</w:t>
                      </w:r>
                      <w:r w:rsidR="006C7BCC" w:rsidRPr="006C7BCC">
                        <w:rPr>
                          <w:noProof/>
                          <w:lang w:val="en-GB"/>
                        </w:rPr>
                        <w:t xml:space="preserve"> of the Batavia mutiny. Beacon Island, WA.</w:t>
                      </w:r>
                    </w:p>
                  </w:txbxContent>
                </v:textbox>
                <w10:wrap type="square"/>
              </v:shape>
            </w:pict>
          </mc:Fallback>
        </mc:AlternateContent>
      </w:r>
      <w:r>
        <w:rPr>
          <w:b w:val="0"/>
          <w:noProof/>
          <w:sz w:val="24"/>
          <w:szCs w:val="24"/>
        </w:rPr>
        <w:drawing>
          <wp:anchor distT="0" distB="0" distL="114300" distR="114300" simplePos="0" relativeHeight="251667456" behindDoc="0" locked="0" layoutInCell="1" allowOverlap="1" wp14:anchorId="3ABFD3F9" wp14:editId="2A4EC874">
            <wp:simplePos x="0" y="0"/>
            <wp:positionH relativeFrom="page">
              <wp:align>right</wp:align>
            </wp:positionH>
            <wp:positionV relativeFrom="paragraph">
              <wp:posOffset>13335</wp:posOffset>
            </wp:positionV>
            <wp:extent cx="4185920" cy="2571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D504EDA" w:rsidR="001C7B1D" w:rsidRDefault="0046182C" w:rsidP="0046182C">
      <w:pPr>
        <w:pStyle w:val="Content"/>
      </w:pPr>
      <w:r>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46182C">
      <w:pPr>
        <w:pStyle w:val="Content"/>
      </w:pPr>
    </w:p>
    <w:p w14:paraId="57188DBE" w14:textId="64029AEC" w:rsidR="00357566" w:rsidRDefault="00357566" w:rsidP="0046182C">
      <w:pPr>
        <w:pStyle w:val="Content"/>
      </w:pPr>
    </w:p>
    <w:p w14:paraId="52FE34F6" w14:textId="7D42AA6A" w:rsidR="00357566" w:rsidRDefault="00357566" w:rsidP="0046182C">
      <w:pPr>
        <w:pStyle w:val="Content"/>
      </w:pPr>
    </w:p>
    <w:p w14:paraId="019097AD" w14:textId="2317825E" w:rsidR="00357566" w:rsidRDefault="00357566" w:rsidP="0046182C">
      <w:pPr>
        <w:pStyle w:val="Content"/>
      </w:pPr>
    </w:p>
    <w:p w14:paraId="57F124AB" w14:textId="59189544" w:rsidR="00357566" w:rsidRDefault="00357566" w:rsidP="0046182C">
      <w:pPr>
        <w:pStyle w:val="Content"/>
      </w:pPr>
    </w:p>
    <w:p w14:paraId="1F232B78" w14:textId="2347654D" w:rsidR="00357566" w:rsidRDefault="00357566" w:rsidP="0046182C">
      <w:pPr>
        <w:pStyle w:val="Content"/>
      </w:pPr>
    </w:p>
    <w:p w14:paraId="0505F220" w14:textId="50265D1D" w:rsidR="00357566" w:rsidRDefault="00357566" w:rsidP="0046182C">
      <w:pPr>
        <w:pStyle w:val="Content"/>
      </w:pPr>
    </w:p>
    <w:p w14:paraId="6ACEF0CF" w14:textId="1FF915C9" w:rsidR="00357566" w:rsidRDefault="00357566" w:rsidP="0046182C">
      <w:pPr>
        <w:pStyle w:val="Content"/>
      </w:pPr>
    </w:p>
    <w:p w14:paraId="31C578BE" w14:textId="7FB5D7C1" w:rsidR="00357566" w:rsidRDefault="00357566" w:rsidP="0046182C">
      <w:pPr>
        <w:pStyle w:val="Content"/>
      </w:pPr>
    </w:p>
    <w:p w14:paraId="7E22F2EE" w14:textId="1DCEA35A" w:rsidR="00357566" w:rsidRDefault="00357566" w:rsidP="0046182C">
      <w:pPr>
        <w:pStyle w:val="Content"/>
      </w:pPr>
    </w:p>
    <w:p w14:paraId="1B5D7629" w14:textId="6B8ABACA" w:rsidR="00357566" w:rsidRDefault="00357566" w:rsidP="0046182C">
      <w:pPr>
        <w:pStyle w:val="Content"/>
      </w:pPr>
    </w:p>
    <w:p w14:paraId="442CC48E" w14:textId="047D4817" w:rsidR="00357566" w:rsidRDefault="00357566" w:rsidP="0046182C">
      <w:pPr>
        <w:pStyle w:val="Content"/>
      </w:pPr>
    </w:p>
    <w:p w14:paraId="55435F4A" w14:textId="14AB77EC" w:rsidR="00357566" w:rsidRDefault="00357566" w:rsidP="0046182C">
      <w:pPr>
        <w:pStyle w:val="Content"/>
      </w:pPr>
    </w:p>
    <w:p w14:paraId="11244AA4" w14:textId="38502801" w:rsidR="00357566" w:rsidRDefault="00357566" w:rsidP="0046182C">
      <w:pPr>
        <w:pStyle w:val="Content"/>
      </w:pPr>
    </w:p>
    <w:p w14:paraId="761B9191" w14:textId="1AAC5466" w:rsidR="00357566" w:rsidRDefault="00357566" w:rsidP="0046182C">
      <w:pPr>
        <w:pStyle w:val="Content"/>
      </w:pPr>
    </w:p>
    <w:p w14:paraId="602E961C" w14:textId="76418DD4" w:rsidR="00357566" w:rsidRDefault="00357566" w:rsidP="0046182C">
      <w:pPr>
        <w:pStyle w:val="Content"/>
      </w:pPr>
    </w:p>
    <w:p w14:paraId="4BEB002A" w14:textId="117238BB" w:rsidR="00357566" w:rsidRDefault="00357566" w:rsidP="0046182C">
      <w:pPr>
        <w:pStyle w:val="Content"/>
      </w:pPr>
    </w:p>
    <w:p w14:paraId="65F71FDE" w14:textId="548E81DB" w:rsidR="00357566" w:rsidRDefault="00357566" w:rsidP="0046182C">
      <w:pPr>
        <w:pStyle w:val="Content"/>
      </w:pPr>
    </w:p>
    <w:p w14:paraId="7A189236" w14:textId="1BAE11CA" w:rsidR="00357566" w:rsidRDefault="00357566" w:rsidP="0046182C">
      <w:pPr>
        <w:pStyle w:val="Content"/>
      </w:pPr>
    </w:p>
    <w:p w14:paraId="7FED22B5" w14:textId="47598006" w:rsidR="00357566" w:rsidRDefault="00357566" w:rsidP="0046182C">
      <w:pPr>
        <w:pStyle w:val="Content"/>
      </w:pPr>
    </w:p>
    <w:p w14:paraId="4F915333" w14:textId="1531B062" w:rsidR="00357566" w:rsidRDefault="00357566" w:rsidP="0046182C">
      <w:pPr>
        <w:pStyle w:val="Content"/>
      </w:pPr>
    </w:p>
    <w:p w14:paraId="2E4865D0" w14:textId="2A76979C" w:rsidR="00357566" w:rsidRDefault="00357566" w:rsidP="0046182C">
      <w:pPr>
        <w:pStyle w:val="Content"/>
      </w:pPr>
    </w:p>
    <w:p w14:paraId="22A2F43F" w14:textId="6080CDAE" w:rsidR="00357566" w:rsidRDefault="00357566" w:rsidP="0046182C">
      <w:pPr>
        <w:pStyle w:val="Content"/>
      </w:pPr>
    </w:p>
    <w:p w14:paraId="485F8046" w14:textId="12C8E522" w:rsidR="00357566" w:rsidRDefault="00357566" w:rsidP="0046182C">
      <w:pPr>
        <w:pStyle w:val="Content"/>
      </w:pPr>
    </w:p>
    <w:p w14:paraId="400B0BD0" w14:textId="02D108D4" w:rsidR="00357566" w:rsidRDefault="00357566" w:rsidP="0046182C">
      <w:pPr>
        <w:pStyle w:val="Content"/>
      </w:pPr>
    </w:p>
    <w:p w14:paraId="284C4D76" w14:textId="77777777" w:rsidR="00357566" w:rsidRDefault="00357566" w:rsidP="0046182C">
      <w:pPr>
        <w:pStyle w:val="Content"/>
      </w:pPr>
    </w:p>
    <w:p w14:paraId="6B9A6384" w14:textId="66A3C470" w:rsidR="00C97DB7" w:rsidRDefault="00E971AB" w:rsidP="00752E91">
      <w:r>
        <w:lastRenderedPageBreak/>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5E188A">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7"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752E91">
      <w:pPr>
        <w:rPr>
          <w:rFonts w:ascii="Open Sans" w:hAnsi="Open Sans" w:cs="Open Sans"/>
          <w:b w:val="0"/>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8"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1"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2"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2A3DC6B" w:rsidR="005E188A" w:rsidRDefault="005E188A">
      <w:pPr>
        <w:spacing w:after="200"/>
        <w:rPr>
          <w:b w:val="0"/>
          <w:sz w:val="24"/>
          <w:szCs w:val="24"/>
        </w:rPr>
      </w:pPr>
      <w:bookmarkStart w:id="23" w:name="_Toc5824893"/>
      <w:r>
        <w:br w:type="page"/>
      </w:r>
    </w:p>
    <w:p w14:paraId="134BE5DE" w14:textId="77777777" w:rsidR="00552D01" w:rsidRDefault="00552D01" w:rsidP="005E188A">
      <w:pPr>
        <w:pStyle w:val="Content"/>
      </w:pPr>
    </w:p>
    <w:p w14:paraId="50F2FAB4" w14:textId="5823FF55" w:rsidR="00752E91" w:rsidRDefault="00123677" w:rsidP="00752E91">
      <w:pPr>
        <w:pStyle w:val="Heading1"/>
      </w:pPr>
      <w:r>
        <w:t>R</w:t>
      </w:r>
      <w:r w:rsidR="00752E91">
        <w:t>eflection</w:t>
      </w:r>
      <w:r>
        <w:t>s</w:t>
      </w:r>
      <w:bookmarkEnd w:id="23"/>
    </w:p>
    <w:p w14:paraId="28E2262C" w14:textId="696E368F" w:rsidR="00123677" w:rsidRDefault="00123677" w:rsidP="009E130B">
      <w:pPr>
        <w:pStyle w:val="Heading2"/>
      </w:pPr>
      <w:bookmarkStart w:id="24" w:name="_Toc5824894"/>
      <w:commentRangeStart w:id="25"/>
      <w:r>
        <w:t>Group reflection</w:t>
      </w:r>
      <w:commentRangeEnd w:id="25"/>
      <w:r w:rsidR="000A5FEC">
        <w:rPr>
          <w:rStyle w:val="CommentReference"/>
          <w:rFonts w:eastAsiaTheme="minorEastAsia" w:cstheme="minorBidi"/>
          <w:color w:val="242852" w:themeColor="text2"/>
        </w:rPr>
        <w:commentReference w:id="25"/>
      </w:r>
      <w:bookmarkEnd w:id="24"/>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6" w:name="_Toc5824895"/>
      <w:commentRangeStart w:id="27"/>
      <w:r>
        <w:t>Individual reflections</w:t>
      </w:r>
      <w:commentRangeEnd w:id="27"/>
      <w:r w:rsidR="000A5FEC">
        <w:rPr>
          <w:rStyle w:val="CommentReference"/>
          <w:rFonts w:eastAsiaTheme="minorEastAsia" w:cstheme="minorBidi"/>
          <w:color w:val="242852" w:themeColor="text2"/>
        </w:rPr>
        <w:commentReference w:id="27"/>
      </w:r>
      <w:bookmarkEnd w:id="26"/>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781A33B6" w14:textId="3F521383" w:rsidR="000A5FEC" w:rsidRDefault="000A5FEC" w:rsidP="0046182C">
      <w:pPr>
        <w:pStyle w:val="Content"/>
      </w:pPr>
    </w:p>
    <w:p w14:paraId="4AC3504C" w14:textId="41EC46EE" w:rsidR="000A5FEC" w:rsidRDefault="000A5FEC" w:rsidP="0046182C">
      <w:pPr>
        <w:pStyle w:val="Content"/>
      </w:pP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72E9998F" w:rsidR="005E188A" w:rsidRDefault="005E188A" w:rsidP="005E188A">
      <w:pPr>
        <w:pStyle w:val="Content"/>
      </w:pPr>
      <w:r>
        <w:t>The dividing up of tasks was really seamless and the project started moving early.  It was really fortuitous that each person was confident enough to take a section and work on it independently, and any additional collaboration</w:t>
      </w:r>
      <w:r>
        <w:t xml:space="preserve"> </w:t>
      </w:r>
      <w:r>
        <w:t xml:space="preserve">required was done through discord. </w:t>
      </w:r>
      <w:r>
        <w:t xml:space="preserve">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w:t>
      </w:r>
      <w:r>
        <w:t>group</w:t>
      </w:r>
      <w:r>
        <w:t xml:space="preserve"> we all were unfamiliar with </w:t>
      </w:r>
      <w:r>
        <w:t>GitHub</w:t>
      </w:r>
      <w:bookmarkStart w:id="28" w:name="_GoBack"/>
      <w:bookmarkEnd w:id="28"/>
      <w:r>
        <w:t>, and it</w:t>
      </w:r>
      <w:r>
        <w:t>’</w:t>
      </w:r>
      <w:r>
        <w:t xml:space="preserve">s possible we didn’t use this application as effectively as we could, mainly through a lack of familiarity.  </w:t>
      </w:r>
    </w:p>
    <w:p w14:paraId="7A836F24" w14:textId="77777777" w:rsidR="005E188A" w:rsidRDefault="005E188A" w:rsidP="005E188A">
      <w:pPr>
        <w:pStyle w:val="Content"/>
      </w:pPr>
    </w:p>
    <w:p w14:paraId="5DA0257C" w14:textId="108E6F83" w:rsidR="005E188A" w:rsidRDefault="005E188A" w:rsidP="005E188A">
      <w:pPr>
        <w:pStyle w:val="Content"/>
      </w:pPr>
      <w:proofErr w:type="gramStart"/>
      <w:r>
        <w:t>Overall</w:t>
      </w:r>
      <w:proofErr w:type="gramEnd"/>
      <w:r>
        <w:t xml:space="preserve"> I’ve really enjoyed the project, and getting to know my team through the group chats on discord.  We had people in different states and countries, and people working all sorts of different hours with different life commitments, but having the discord chat as a landing point for everyone made the communication pretty easy.  It was easy to get up to speed on where things were</w:t>
      </w:r>
      <w:r>
        <w:t xml:space="preserve">.  </w:t>
      </w:r>
      <w:proofErr w:type="gramStart"/>
      <w:r>
        <w:t>Honestly</w:t>
      </w:r>
      <w:proofErr w:type="gramEnd"/>
      <w:r>
        <w:t xml:space="preserve"> I </w:t>
      </w:r>
      <w:r>
        <w:t xml:space="preserve">was surprised we were so cohesive as a group considering all communication was purely Discord.  I’m excited to work on the next task with my team, and I think we’ve put together a great assignment!  </w:t>
      </w:r>
    </w:p>
    <w:p w14:paraId="7D17E9CD" w14:textId="4358B421" w:rsidR="005E188A" w:rsidRDefault="005E188A">
      <w:pPr>
        <w:spacing w:after="200"/>
        <w:rPr>
          <w:b w:val="0"/>
          <w:sz w:val="24"/>
          <w:szCs w:val="24"/>
        </w:rPr>
      </w:pPr>
      <w:r>
        <w:br w:type="page"/>
      </w:r>
    </w:p>
    <w:p w14:paraId="286B8174" w14:textId="77777777" w:rsidR="000A5FEC" w:rsidRDefault="000A5FEC" w:rsidP="0046182C">
      <w:pPr>
        <w:pStyle w:val="Content"/>
      </w:pPr>
    </w:p>
    <w:p w14:paraId="19DBCB0D" w14:textId="0E01D7D3" w:rsidR="000A5FEC" w:rsidRDefault="000A5FEC" w:rsidP="000A5FEC">
      <w:pPr>
        <w:pStyle w:val="Heading3"/>
      </w:pPr>
      <w:r>
        <w:t>Michael</w:t>
      </w:r>
      <w:r w:rsidR="00652BBF">
        <w:t xml:space="preserve"> Seymour</w:t>
      </w:r>
    </w:p>
    <w:p w14:paraId="0B115AA0" w14:textId="0AA26DE2"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rsidRPr="005E188A">
        <w:t>Hub</w:t>
      </w:r>
      <w:r w:rsidRPr="005E188A">
        <w:t xml:space="preserve"> doesn't appear to</w:t>
      </w:r>
      <w:r w:rsidR="006F648C" w:rsidRPr="005E188A">
        <w:t xml:space="preserve"> display this</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7777777" w:rsidR="000A5FEC" w:rsidRDefault="000A5FEC" w:rsidP="0046182C">
      <w:pPr>
        <w:pStyle w:val="Content"/>
      </w:pPr>
    </w:p>
    <w:p w14:paraId="096BE6D7" w14:textId="2D5F238A" w:rsidR="000A5FEC" w:rsidRDefault="000A5FEC" w:rsidP="000A5FEC">
      <w:pPr>
        <w:pStyle w:val="Heading3"/>
      </w:pPr>
      <w:r>
        <w:t>Cory Atkinson</w:t>
      </w:r>
    </w:p>
    <w:p w14:paraId="35E32665" w14:textId="6644D28C" w:rsidR="000A5FEC" w:rsidRDefault="000A5FEC"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4A1B521C" w:rsidR="00123677" w:rsidRDefault="00123677" w:rsidP="0046182C">
      <w:pPr>
        <w:pStyle w:val="Content"/>
      </w:pPr>
    </w:p>
    <w:p w14:paraId="1529D4BD" w14:textId="351D8899" w:rsidR="005E188A" w:rsidRDefault="005E188A">
      <w:pPr>
        <w:spacing w:after="200"/>
        <w:rPr>
          <w:b w:val="0"/>
          <w:sz w:val="24"/>
          <w:szCs w:val="24"/>
        </w:rPr>
      </w:pPr>
      <w:r>
        <w:br w:type="page"/>
      </w:r>
    </w:p>
    <w:p w14:paraId="490E16C5" w14:textId="77777777" w:rsidR="00123677" w:rsidRDefault="00123677" w:rsidP="0046182C">
      <w:pPr>
        <w:pStyle w:val="Content"/>
      </w:pPr>
    </w:p>
    <w:p w14:paraId="061A9257" w14:textId="190239AD" w:rsidR="00123677" w:rsidRDefault="00123677" w:rsidP="00123677">
      <w:pPr>
        <w:pStyle w:val="Heading1"/>
      </w:pPr>
      <w:bookmarkStart w:id="29" w:name="_Toc5824896"/>
      <w:commentRangeStart w:id="30"/>
      <w:r>
        <w:t>References</w:t>
      </w:r>
      <w:commentRangeEnd w:id="30"/>
      <w:r w:rsidR="0046182C">
        <w:rPr>
          <w:rStyle w:val="CommentReference"/>
          <w:rFonts w:asciiTheme="minorHAnsi" w:eastAsiaTheme="minorEastAsia" w:hAnsiTheme="minorHAnsi" w:cstheme="minorBidi"/>
          <w:color w:val="242852" w:themeColor="text2"/>
          <w:kern w:val="0"/>
        </w:rPr>
        <w:commentReference w:id="30"/>
      </w:r>
      <w:bookmarkEnd w:id="29"/>
    </w:p>
    <w:p w14:paraId="1D8404D2" w14:textId="6CB9B976" w:rsidR="00123677" w:rsidRDefault="00123677" w:rsidP="0046182C">
      <w:pPr>
        <w:pStyle w:val="Content"/>
      </w:pPr>
    </w:p>
    <w:p w14:paraId="2C0CE785" w14:textId="77777777" w:rsidR="00123677" w:rsidRDefault="00123677" w:rsidP="0046182C">
      <w:pPr>
        <w:pStyle w:val="Content"/>
      </w:pPr>
    </w:p>
    <w:p w14:paraId="1DC19892" w14:textId="77777777" w:rsidR="0087605E" w:rsidRPr="00D70D02" w:rsidRDefault="0087605E" w:rsidP="00DF027C"/>
    <w:sectPr w:rsidR="0087605E" w:rsidRPr="00D70D02" w:rsidSect="00EA520E">
      <w:headerReference w:type="default" r:id="rId63"/>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nton" w:date="2019-04-09T22:13:00Z" w:initials="A">
    <w:p w14:paraId="5776F355" w14:textId="621E29E3" w:rsidR="00152897" w:rsidRDefault="00152897">
      <w:pPr>
        <w:pStyle w:val="CommentText"/>
      </w:pPr>
      <w:r>
        <w:rPr>
          <w:rStyle w:val="CommentReference"/>
        </w:rPr>
        <w:annotationRef/>
      </w:r>
      <w:r>
        <w:t>Not sure if this link is right?</w:t>
      </w:r>
    </w:p>
  </w:comment>
  <w:comment w:id="8" w:author="Anton" w:date="2019-04-09T22:28:00Z" w:initials="A">
    <w:p w14:paraId="5A977A3C" w14:textId="648A0C9D" w:rsidR="00152897" w:rsidRDefault="00152897">
      <w:pPr>
        <w:pStyle w:val="CommentText"/>
      </w:pPr>
      <w:r>
        <w:rPr>
          <w:rStyle w:val="CommentReference"/>
        </w:rPr>
        <w:annotationRef/>
      </w:r>
      <w:r>
        <w:t>Need to insert this bit when done.</w:t>
      </w:r>
    </w:p>
  </w:comment>
  <w:comment w:id="10" w:author="Anton" w:date="2019-04-10T21:06:00Z" w:initials="A">
    <w:p w14:paraId="41AC4483" w14:textId="5DD35193" w:rsidR="00152897" w:rsidRDefault="00152897">
      <w:pPr>
        <w:pStyle w:val="CommentText"/>
      </w:pPr>
      <w:r>
        <w:rPr>
          <w:rStyle w:val="CommentReference"/>
        </w:rPr>
        <w:annotationRef/>
      </w:r>
      <w:r>
        <w:t>Being updated</w:t>
      </w:r>
    </w:p>
  </w:comment>
  <w:comment w:id="14" w:author="Anton" w:date="2019-04-09T22:58:00Z" w:initials="A">
    <w:p w14:paraId="1987356F" w14:textId="28567B8F" w:rsidR="00152897" w:rsidRDefault="00152897">
      <w:pPr>
        <w:pStyle w:val="CommentText"/>
      </w:pPr>
      <w:r>
        <w:rPr>
          <w:rStyle w:val="CommentReference"/>
        </w:rPr>
        <w:annotationRef/>
      </w:r>
      <w:r>
        <w:t>Check highlighted bits for readability.</w:t>
      </w:r>
    </w:p>
  </w:comment>
  <w:comment w:id="18" w:author="Anton" w:date="2019-04-10T19:28:00Z" w:initials="A">
    <w:p w14:paraId="49DBDEAD" w14:textId="20EB5958" w:rsidR="00152897" w:rsidRDefault="00152897">
      <w:pPr>
        <w:pStyle w:val="CommentText"/>
      </w:pPr>
      <w:r>
        <w:rPr>
          <w:rStyle w:val="CommentReference"/>
        </w:rPr>
        <w:annotationRef/>
      </w:r>
      <w:r>
        <w:t>Comment from Nick – Maybe try condense this a bit?</w:t>
      </w:r>
    </w:p>
  </w:comment>
  <w:comment w:id="25" w:author="Anton" w:date="2019-04-10T21:33:00Z" w:initials="A">
    <w:p w14:paraId="2785BB1D" w14:textId="32EB2F04" w:rsidR="00152897" w:rsidRDefault="00152897">
      <w:pPr>
        <w:pStyle w:val="CommentText"/>
      </w:pPr>
      <w:r>
        <w:rPr>
          <w:rStyle w:val="CommentReference"/>
        </w:rPr>
        <w:annotationRef/>
      </w:r>
      <w:r>
        <w:t>400 words as a group</w:t>
      </w:r>
    </w:p>
  </w:comment>
  <w:comment w:id="27" w:author="Anton" w:date="2019-04-10T21:33:00Z" w:initials="A">
    <w:p w14:paraId="03776AA6" w14:textId="1FB07E2E" w:rsidR="00152897" w:rsidRDefault="00152897">
      <w:pPr>
        <w:pStyle w:val="CommentText"/>
      </w:pPr>
      <w:r>
        <w:rPr>
          <w:rStyle w:val="CommentReference"/>
        </w:rPr>
        <w:annotationRef/>
      </w:r>
      <w:r>
        <w:t>Roughly 200 each</w:t>
      </w:r>
    </w:p>
  </w:comment>
  <w:comment w:id="30" w:author="Anton" w:date="2019-04-10T20:16:00Z" w:initials="A">
    <w:p w14:paraId="7F5BA4A3" w14:textId="108C1078" w:rsidR="00152897" w:rsidRDefault="00152897">
      <w:pPr>
        <w:pStyle w:val="CommentText"/>
      </w:pPr>
      <w:r>
        <w:rPr>
          <w:rStyle w:val="CommentReference"/>
        </w:rPr>
        <w:annotationRef/>
      </w:r>
      <w:r>
        <w:t>May not be needed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5A977A3C" w15:done="0"/>
  <w15:commentEx w15:paraId="41AC4483" w15:done="0"/>
  <w15:commentEx w15:paraId="1987356F" w15:done="0"/>
  <w15:commentEx w15:paraId="49DBDEAD" w15:done="0"/>
  <w15:commentEx w15:paraId="2785BB1D" w15:done="0"/>
  <w15:commentEx w15:paraId="03776AA6" w15:done="0"/>
  <w15:commentEx w15:paraId="7F5BA4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5A977A3C" w16cid:durableId="20579B04"/>
  <w16cid:commentId w16cid:paraId="41AC4483" w16cid:durableId="2058D955"/>
  <w16cid:commentId w16cid:paraId="1987356F" w16cid:durableId="2057A232"/>
  <w16cid:commentId w16cid:paraId="49DBDEAD" w16cid:durableId="2058C265"/>
  <w16cid:commentId w16cid:paraId="2785BB1D" w16cid:durableId="2058DFAB"/>
  <w16cid:commentId w16cid:paraId="03776AA6" w16cid:durableId="2058DFB4"/>
  <w16cid:commentId w16cid:paraId="7F5BA4A3" w16cid:durableId="2058CD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D4A1C" w14:textId="77777777" w:rsidR="002A0523" w:rsidRDefault="002A0523">
      <w:r>
        <w:separator/>
      </w:r>
    </w:p>
    <w:p w14:paraId="7ED0D7FA" w14:textId="77777777" w:rsidR="002A0523" w:rsidRDefault="002A0523"/>
    <w:p w14:paraId="2CFAA0C9" w14:textId="77777777" w:rsidR="002A0523" w:rsidRDefault="002A0523"/>
  </w:endnote>
  <w:endnote w:type="continuationSeparator" w:id="0">
    <w:p w14:paraId="11091E0C" w14:textId="77777777" w:rsidR="002A0523" w:rsidRDefault="002A0523">
      <w:r>
        <w:continuationSeparator/>
      </w:r>
    </w:p>
    <w:p w14:paraId="25D27DAA" w14:textId="77777777" w:rsidR="002A0523" w:rsidRDefault="002A0523"/>
    <w:p w14:paraId="172BAB4B" w14:textId="77777777" w:rsidR="002A0523" w:rsidRDefault="002A05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152897" w:rsidRDefault="00152897">
    <w:pPr>
      <w:pStyle w:val="Footer"/>
      <w:jc w:val="center"/>
    </w:pPr>
  </w:p>
  <w:sdt>
    <w:sdtPr>
      <w:id w:val="1281921301"/>
      <w:docPartObj>
        <w:docPartGallery w:val="Page Numbers (Bottom of Page)"/>
        <w:docPartUnique/>
      </w:docPartObj>
    </w:sdtPr>
    <w:sdtEndPr>
      <w:rPr>
        <w:noProof/>
      </w:rPr>
    </w:sdtEndPr>
    <w:sdtContent>
      <w:p w14:paraId="2B0D2D38" w14:textId="632CA188" w:rsidR="00152897" w:rsidRDefault="00152897" w:rsidP="00D33C2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199CA" w14:textId="77777777" w:rsidR="002A0523" w:rsidRDefault="002A0523">
      <w:r>
        <w:separator/>
      </w:r>
    </w:p>
    <w:p w14:paraId="17059D39" w14:textId="77777777" w:rsidR="002A0523" w:rsidRDefault="002A0523"/>
    <w:p w14:paraId="4D6D4815" w14:textId="77777777" w:rsidR="002A0523" w:rsidRDefault="002A0523"/>
  </w:footnote>
  <w:footnote w:type="continuationSeparator" w:id="0">
    <w:p w14:paraId="008D1A78" w14:textId="77777777" w:rsidR="002A0523" w:rsidRDefault="002A0523">
      <w:r>
        <w:continuationSeparator/>
      </w:r>
    </w:p>
    <w:p w14:paraId="403D1A07" w14:textId="77777777" w:rsidR="002A0523" w:rsidRDefault="002A0523"/>
    <w:p w14:paraId="031C4D5F" w14:textId="77777777" w:rsidR="002A0523" w:rsidRDefault="002A0523"/>
  </w:footnote>
  <w:footnote w:id="1">
    <w:p w14:paraId="24614228" w14:textId="77777777" w:rsidR="00951D5F" w:rsidRPr="00BA6C18" w:rsidRDefault="00951D5F"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951D5F" w:rsidRPr="00BA6C18" w:rsidRDefault="00951D5F">
      <w:pPr>
        <w:pStyle w:val="FootnoteText"/>
        <w:rPr>
          <w:rFonts w:ascii="Open Sans" w:hAnsi="Open Sans" w:cs="Open Sans"/>
          <w:b w:val="0"/>
          <w:lang w:val="en-GB"/>
        </w:rPr>
      </w:pPr>
    </w:p>
  </w:footnote>
  <w:footnote w:id="2">
    <w:p w14:paraId="7EC33EAD" w14:textId="77777777" w:rsidR="00951D5F" w:rsidRPr="00BA6C18" w:rsidRDefault="00951D5F"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951D5F" w:rsidRPr="00BA6C18" w:rsidRDefault="00951D5F">
      <w:pPr>
        <w:pStyle w:val="FootnoteText"/>
        <w:rPr>
          <w:rFonts w:ascii="Open Sans" w:hAnsi="Open Sans" w:cs="Open Sans"/>
          <w:b w:val="0"/>
          <w:lang w:val="en-GB"/>
        </w:rPr>
      </w:pPr>
    </w:p>
  </w:footnote>
  <w:footnote w:id="3">
    <w:p w14:paraId="0A17BA64" w14:textId="5278AB37" w:rsidR="00951D5F" w:rsidRPr="00BA6C18" w:rsidRDefault="00951D5F"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F40C8E" w:rsidRPr="00BA6C18" w:rsidRDefault="00F40C8E">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BA6C18" w:rsidRPr="00BA6C18" w:rsidRDefault="00BA6C18">
      <w:pPr>
        <w:pStyle w:val="FootnoteText"/>
        <w:rPr>
          <w:rFonts w:ascii="Open Sans" w:hAnsi="Open Sans" w:cs="Open Sans"/>
          <w:b w:val="0"/>
          <w:lang w:val="en-GB"/>
        </w:rPr>
      </w:pPr>
    </w:p>
  </w:footnote>
  <w:footnote w:id="5">
    <w:p w14:paraId="791367AF" w14:textId="4834377B" w:rsidR="00F40C8E" w:rsidRPr="00BA6C18" w:rsidRDefault="00F40C8E"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BA6C18" w:rsidRPr="00BA6C18" w:rsidRDefault="00BA6C18"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BA6C18" w:rsidRPr="00BA6C18" w:rsidRDefault="00BA6C18"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152897"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152897" w:rsidRDefault="00152897">
          <w:pPr>
            <w:pStyle w:val="Header"/>
          </w:pPr>
        </w:p>
      </w:tc>
    </w:tr>
  </w:tbl>
  <w:p w14:paraId="5D7463F7" w14:textId="77777777" w:rsidR="00152897" w:rsidRDefault="00152897" w:rsidP="00D077E9">
    <w:pPr>
      <w:pStyle w:val="Header"/>
    </w:pPr>
  </w:p>
  <w:p w14:paraId="4CED6C62" w14:textId="77777777" w:rsidR="00152897" w:rsidRDefault="001528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152897"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152897" w:rsidRDefault="00152897">
          <w:pPr>
            <w:pStyle w:val="Header"/>
          </w:pPr>
        </w:p>
      </w:tc>
    </w:tr>
  </w:tbl>
  <w:p w14:paraId="53507112" w14:textId="77777777" w:rsidR="00152897" w:rsidRDefault="00152897" w:rsidP="00D077E9">
    <w:pPr>
      <w:pStyle w:val="Header"/>
    </w:pPr>
  </w:p>
  <w:p w14:paraId="500EB28E" w14:textId="77777777" w:rsidR="00152897" w:rsidRDefault="0015289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152897"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152897" w:rsidRDefault="00152897">
          <w:pPr>
            <w:pStyle w:val="Header"/>
          </w:pPr>
        </w:p>
      </w:tc>
    </w:tr>
  </w:tbl>
  <w:p w14:paraId="703B28E9" w14:textId="77777777" w:rsidR="00152897" w:rsidRDefault="00152897" w:rsidP="00D077E9">
    <w:pPr>
      <w:pStyle w:val="Header"/>
    </w:pPr>
  </w:p>
  <w:p w14:paraId="289D66DC" w14:textId="77777777" w:rsidR="00152897" w:rsidRDefault="001528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324"/>
    <w:rsid w:val="00060961"/>
    <w:rsid w:val="000A0150"/>
    <w:rsid w:val="000A5FEC"/>
    <w:rsid w:val="000C47B7"/>
    <w:rsid w:val="000E63C9"/>
    <w:rsid w:val="00123677"/>
    <w:rsid w:val="00126FD3"/>
    <w:rsid w:val="00130E9D"/>
    <w:rsid w:val="00150A6D"/>
    <w:rsid w:val="00152897"/>
    <w:rsid w:val="00185B35"/>
    <w:rsid w:val="001C7B1D"/>
    <w:rsid w:val="001D1786"/>
    <w:rsid w:val="001F2BC8"/>
    <w:rsid w:val="001F5F6B"/>
    <w:rsid w:val="00241BCA"/>
    <w:rsid w:val="00243EBC"/>
    <w:rsid w:val="00246A35"/>
    <w:rsid w:val="0025022C"/>
    <w:rsid w:val="0026506B"/>
    <w:rsid w:val="00265DDF"/>
    <w:rsid w:val="00266084"/>
    <w:rsid w:val="00284348"/>
    <w:rsid w:val="002A0523"/>
    <w:rsid w:val="002B6EF6"/>
    <w:rsid w:val="002D5A23"/>
    <w:rsid w:val="002F1457"/>
    <w:rsid w:val="002F51F5"/>
    <w:rsid w:val="00312137"/>
    <w:rsid w:val="00330359"/>
    <w:rsid w:val="0033762F"/>
    <w:rsid w:val="00357566"/>
    <w:rsid w:val="00366C7E"/>
    <w:rsid w:val="00367DA9"/>
    <w:rsid w:val="00384EA3"/>
    <w:rsid w:val="003A39A1"/>
    <w:rsid w:val="003C2191"/>
    <w:rsid w:val="003D3863"/>
    <w:rsid w:val="004110DE"/>
    <w:rsid w:val="0044085A"/>
    <w:rsid w:val="00453E79"/>
    <w:rsid w:val="0045727D"/>
    <w:rsid w:val="0046182C"/>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86CD3"/>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C6B52"/>
    <w:rsid w:val="007D16C5"/>
    <w:rsid w:val="0080273B"/>
    <w:rsid w:val="00820649"/>
    <w:rsid w:val="00862FE4"/>
    <w:rsid w:val="0086389A"/>
    <w:rsid w:val="00864E55"/>
    <w:rsid w:val="0087507B"/>
    <w:rsid w:val="0087605E"/>
    <w:rsid w:val="008870B6"/>
    <w:rsid w:val="008A4533"/>
    <w:rsid w:val="008A4A16"/>
    <w:rsid w:val="008B1FEE"/>
    <w:rsid w:val="008E6B94"/>
    <w:rsid w:val="009011F3"/>
    <w:rsid w:val="00903C32"/>
    <w:rsid w:val="00916B16"/>
    <w:rsid w:val="009173B9"/>
    <w:rsid w:val="0093335D"/>
    <w:rsid w:val="0093613E"/>
    <w:rsid w:val="00943026"/>
    <w:rsid w:val="00951D5F"/>
    <w:rsid w:val="00966B81"/>
    <w:rsid w:val="0097638F"/>
    <w:rsid w:val="009B0653"/>
    <w:rsid w:val="009C7720"/>
    <w:rsid w:val="009E0C84"/>
    <w:rsid w:val="009E130B"/>
    <w:rsid w:val="009F6C84"/>
    <w:rsid w:val="00A1239A"/>
    <w:rsid w:val="00A23AFA"/>
    <w:rsid w:val="00A31027"/>
    <w:rsid w:val="00A31B3E"/>
    <w:rsid w:val="00A532F3"/>
    <w:rsid w:val="00A53810"/>
    <w:rsid w:val="00A84585"/>
    <w:rsid w:val="00A8489E"/>
    <w:rsid w:val="00AA06AE"/>
    <w:rsid w:val="00AB29E7"/>
    <w:rsid w:val="00AB4090"/>
    <w:rsid w:val="00AC29F3"/>
    <w:rsid w:val="00B14299"/>
    <w:rsid w:val="00B171CF"/>
    <w:rsid w:val="00B231E5"/>
    <w:rsid w:val="00B36F1B"/>
    <w:rsid w:val="00B53D4E"/>
    <w:rsid w:val="00BA6C18"/>
    <w:rsid w:val="00BD1D1F"/>
    <w:rsid w:val="00BE36FA"/>
    <w:rsid w:val="00C02B87"/>
    <w:rsid w:val="00C4086D"/>
    <w:rsid w:val="00C97DB7"/>
    <w:rsid w:val="00CA1896"/>
    <w:rsid w:val="00CB5B28"/>
    <w:rsid w:val="00CF5371"/>
    <w:rsid w:val="00D0323A"/>
    <w:rsid w:val="00D0559F"/>
    <w:rsid w:val="00D077E9"/>
    <w:rsid w:val="00D11D6F"/>
    <w:rsid w:val="00D33C2E"/>
    <w:rsid w:val="00D37A20"/>
    <w:rsid w:val="00D42CB7"/>
    <w:rsid w:val="00D5413D"/>
    <w:rsid w:val="00D570A9"/>
    <w:rsid w:val="00D70D02"/>
    <w:rsid w:val="00D770C7"/>
    <w:rsid w:val="00D86945"/>
    <w:rsid w:val="00D90290"/>
    <w:rsid w:val="00DB5984"/>
    <w:rsid w:val="00DD152F"/>
    <w:rsid w:val="00DE213F"/>
    <w:rsid w:val="00DF027C"/>
    <w:rsid w:val="00DF1661"/>
    <w:rsid w:val="00E00A32"/>
    <w:rsid w:val="00E13177"/>
    <w:rsid w:val="00E22ACD"/>
    <w:rsid w:val="00E620B0"/>
    <w:rsid w:val="00E651C8"/>
    <w:rsid w:val="00E81B40"/>
    <w:rsid w:val="00E971AB"/>
    <w:rsid w:val="00EA520E"/>
    <w:rsid w:val="00EF555B"/>
    <w:rsid w:val="00F027BB"/>
    <w:rsid w:val="00F11DCF"/>
    <w:rsid w:val="00F162EA"/>
    <w:rsid w:val="00F23AA3"/>
    <w:rsid w:val="00F40C8E"/>
    <w:rsid w:val="00F52D27"/>
    <w:rsid w:val="00F71895"/>
    <w:rsid w:val="00F83527"/>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0.jpg"/><Relationship Id="rId39" Type="http://schemas.openxmlformats.org/officeDocument/2006/relationships/hyperlink" Target="https://www.themartec.com/insidelook/cybersecurity-trends-and-threats" TargetMode="External"/><Relationship Id="rId21" Type="http://schemas.microsoft.com/office/2011/relationships/commentsExtended" Target="commentsExtended.xml"/><Relationship Id="rId34" Type="http://schemas.openxmlformats.org/officeDocument/2006/relationships/hyperlink" Target="https://www.forbes.com/sites/forbestechcouncil/2019/01/30/19-for-19-technology-predictions-for-2019-and-beyond/" TargetMode="External"/><Relationship Id="rId42" Type="http://schemas.openxmlformats.org/officeDocument/2006/relationships/hyperlink" Target="https://www.cybersecurityeducation.org/careers/penetration-tester/" TargetMode="External"/><Relationship Id="rId47" Type="http://schemas.openxmlformats.org/officeDocument/2006/relationships/hyperlink" Target="https://www.ucsusa.org/clean-vehicles/how-self-driving-cars-work" TargetMode="External"/><Relationship Id="rId50" Type="http://schemas.openxmlformats.org/officeDocument/2006/relationships/hyperlink" Target="https://www.lawtechnologytoday.org/2018/10/the-legal-implications-of-driverless-cars/" TargetMode="External"/><Relationship Id="rId55" Type="http://schemas.openxmlformats.org/officeDocument/2006/relationships/image" Target="media/image15.jpe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arduino.c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32" Type="http://schemas.openxmlformats.org/officeDocument/2006/relationships/hyperlink" Target="https://circuitdigest.com/arduino-projects" TargetMode="External"/><Relationship Id="rId37" Type="http://schemas.openxmlformats.org/officeDocument/2006/relationships/hyperlink" Target="https://www.forcepoint.com/cyber-edu/cybersecurity" TargetMode="External"/><Relationship Id="rId40" Type="http://schemas.openxmlformats.org/officeDocument/2006/relationships/hyperlink" Target="https://www.comparitech.com/net-admin/siem-tools/" TargetMode="External"/><Relationship Id="rId45" Type="http://schemas.openxmlformats.org/officeDocument/2006/relationships/hyperlink" Target="https://elitedatascience.com/machine-learning-impact" TargetMode="External"/><Relationship Id="rId53" Type="http://schemas.openxmlformats.org/officeDocument/2006/relationships/image" Target="media/image13.jpeg"/><Relationship Id="rId58" Type="http://schemas.openxmlformats.org/officeDocument/2006/relationships/hyperlink" Target="https://verbalspew.files.wordpress.com/2013/10/twdep5-clementine-will-remember.jpg"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hyperlink" Target="https://www.lattepanda.com/" TargetMode="External"/><Relationship Id="rId36" Type="http://schemas.openxmlformats.org/officeDocument/2006/relationships/hyperlink" Target="https://www.cisco.com/c/en/us/products/security/what-is-cybersecurity.html" TargetMode="External"/><Relationship Id="rId49" Type="http://schemas.openxmlformats.org/officeDocument/2006/relationships/hyperlink" Target="https://www.carmagazine.co.uk/car-news/tech/autonomous-car-levels-different-driverless-technology-levels-explained/" TargetMode="External"/><Relationship Id="rId57" Type="http://schemas.openxmlformats.org/officeDocument/2006/relationships/hyperlink" Target="https://psmag.com/.image/t_share/MTI3NTgyNTA4NDU0ODEyMTI2/morality-illo.jpg" TargetMode="External"/><Relationship Id="rId61" Type="http://schemas.openxmlformats.org/officeDocument/2006/relationships/hyperlink" Target="http://www.heinz-kratz.de/batavia1.jpg%20" TargetMode="External"/><Relationship Id="rId10" Type="http://schemas.openxmlformats.org/officeDocument/2006/relationships/image" Target="media/image2.jpeg"/><Relationship Id="rId19" Type="http://schemas.openxmlformats.org/officeDocument/2006/relationships/hyperlink" Target="https://groupfourteen.github.io/assignment2/" TargetMode="External"/><Relationship Id="rId31" Type="http://schemas.openxmlformats.org/officeDocument/2006/relationships/hyperlink" Target="https://www.youtube.com/watch?v=UoBUXOOdLXY" TargetMode="External"/><Relationship Id="rId44" Type="http://schemas.openxmlformats.org/officeDocument/2006/relationships/hyperlink" Target="https://www.sas.com/en_au/insights/analytics/machine-learning.html" TargetMode="External"/><Relationship Id="rId52" Type="http://schemas.openxmlformats.org/officeDocument/2006/relationships/image" Target="media/image12.jpg"/><Relationship Id="rId60" Type="http://schemas.openxmlformats.org/officeDocument/2006/relationships/hyperlink" Target="https://killapenguin.com/227/gallery/medium/fallout2/fallout-2-0012.jpg%20"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hyperlink" Target="https://all3dp.com/1/single-board-computer-raspberry-pi-alternative/" TargetMode="External"/><Relationship Id="rId30" Type="http://schemas.openxmlformats.org/officeDocument/2006/relationships/hyperlink" Target="https://www.raspberrypi.org/" TargetMode="External"/><Relationship Id="rId35" Type="http://schemas.openxmlformats.org/officeDocument/2006/relationships/hyperlink" Target="https://www.forbes.com/sites/jacobmorgan/2014/05/13/simple-explanation-internet-things-that-anyone-can-understand/" TargetMode="External"/><Relationship Id="rId43" Type="http://schemas.openxmlformats.org/officeDocument/2006/relationships/hyperlink" Target="https://abcnews.go.com/Technology/marriotts-data-breach-large-largest-worst-corporate-hacks/story?id=59520391" TargetMode="External"/><Relationship Id="rId48" Type="http://schemas.openxmlformats.org/officeDocument/2006/relationships/hyperlink" Target="https://theconversation.com/driverless-cars-how-youll-use-free-time-for-work-and-rest-according-to-research-113090" TargetMode="External"/><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jpeg"/><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header" Target="header2.xml"/><Relationship Id="rId33" Type="http://schemas.openxmlformats.org/officeDocument/2006/relationships/hyperlink" Target="https://en.wikipedia.org/wiki/Internet_of_things" TargetMode="External"/><Relationship Id="rId38" Type="http://schemas.openxmlformats.org/officeDocument/2006/relationships/hyperlink" Target="https://techbeacon.com/security/rsa-2019-tracking-state-cybersecurity" TargetMode="External"/><Relationship Id="rId46" Type="http://schemas.openxmlformats.org/officeDocument/2006/relationships/hyperlink" Target="https://towardsdatascience.com/types-of-machine-learning-algorithms-you-should-know-953a08248861" TargetMode="External"/><Relationship Id="rId59" Type="http://schemas.openxmlformats.org/officeDocument/2006/relationships/hyperlink" Target="https://upload.wikimedia.org/wikipedia/it/a/a0/The_Nameless_One_and_Deionarra_holding_a_conversation_(PT).png%20" TargetMode="External"/><Relationship Id="rId67"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hyperlink" Target="https://www.csoonline.com/article/3331280/2019-will-be-the-year-of-cloud-based-cybersecurity-analyticsoperations.html" TargetMode="External"/><Relationship Id="rId54" Type="http://schemas.openxmlformats.org/officeDocument/2006/relationships/image" Target="media/image14.jpg"/><Relationship Id="rId62" Type="http://schemas.openxmlformats.org/officeDocument/2006/relationships/hyperlink" Target="https://images.thewest.com.au/publication/B88714996Z/1516155255791_G581DOK9V.3-1.jpg?imwidth=800&amp;impolicy=.auto%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2608A0"/>
    <w:rsid w:val="00261927"/>
    <w:rsid w:val="005C2140"/>
    <w:rsid w:val="006725CA"/>
    <w:rsid w:val="00B229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B22910-677F-449B-9925-1F309B76E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477</TotalTime>
  <Pages>52</Pages>
  <Words>14864</Words>
  <Characters>84729</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Anton</cp:lastModifiedBy>
  <cp:revision>42</cp:revision>
  <cp:lastPrinted>2006-08-01T17:47:00Z</cp:lastPrinted>
  <dcterms:created xsi:type="dcterms:W3CDTF">2019-04-09T09:36:00Z</dcterms:created>
  <dcterms:modified xsi:type="dcterms:W3CDTF">2019-04-11T00:34:00Z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